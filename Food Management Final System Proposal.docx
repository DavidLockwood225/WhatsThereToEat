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5428C" w14:textId="695FAC9B" w:rsidR="00C6554A" w:rsidRPr="008B5277" w:rsidRDefault="008A2989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166DA62E" wp14:editId="5BEB26AD">
            <wp:extent cx="5486400" cy="3658235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0DE6C051" w14:textId="698EFF99" w:rsidR="00C6554A" w:rsidRDefault="008A2989" w:rsidP="00C6554A">
      <w:pPr>
        <w:pStyle w:val="Title"/>
      </w:pPr>
      <w:r>
        <w:t>Food Management</w:t>
      </w:r>
    </w:p>
    <w:p w14:paraId="686C9387" w14:textId="4B065EA9" w:rsidR="00C6554A" w:rsidRPr="00D5413C" w:rsidRDefault="008A2989" w:rsidP="00C6554A">
      <w:pPr>
        <w:pStyle w:val="Subtitle"/>
      </w:pPr>
      <w:r>
        <w:t>System Proposal</w:t>
      </w:r>
    </w:p>
    <w:p w14:paraId="4D218468" w14:textId="77777777" w:rsidR="00100D84" w:rsidRDefault="008A2989" w:rsidP="00C6554A">
      <w:pPr>
        <w:pStyle w:val="ContactInfo"/>
      </w:pPr>
      <w:r>
        <w:t>David Lockwood</w:t>
      </w:r>
      <w:r w:rsidR="00C6554A">
        <w:t xml:space="preserve"> |</w:t>
      </w:r>
      <w:r>
        <w:t xml:space="preserve"> IT252</w:t>
      </w:r>
      <w:r w:rsidR="00C6554A">
        <w:t xml:space="preserve"> |</w:t>
      </w:r>
      <w:r w:rsidR="00C6554A" w:rsidRPr="00D5413C">
        <w:t xml:space="preserve"> </w:t>
      </w:r>
      <w:r>
        <w:t>4/14/2021</w:t>
      </w:r>
    </w:p>
    <w:p w14:paraId="539BF0C7" w14:textId="77777777" w:rsidR="00100D84" w:rsidRDefault="00100D84" w:rsidP="00100D84"/>
    <w:p w14:paraId="28154F5B" w14:textId="77777777" w:rsidR="00100D84" w:rsidRDefault="00100D84" w:rsidP="00100D84"/>
    <w:p w14:paraId="0683C4E5" w14:textId="77777777" w:rsidR="00100D84" w:rsidRDefault="00100D84" w:rsidP="00100D84"/>
    <w:p w14:paraId="180CDD82" w14:textId="77777777" w:rsidR="00100D84" w:rsidRDefault="00100D84" w:rsidP="00100D84"/>
    <w:p w14:paraId="056FB235" w14:textId="77777777" w:rsidR="00100D84" w:rsidRDefault="00100D84" w:rsidP="00100D84"/>
    <w:p w14:paraId="0A9BD36E" w14:textId="77777777" w:rsidR="00100D84" w:rsidRDefault="00100D84" w:rsidP="00100D84"/>
    <w:p w14:paraId="14CBC422" w14:textId="77777777" w:rsidR="00100D84" w:rsidRDefault="00100D84" w:rsidP="00100D84"/>
    <w:p w14:paraId="5DBF3B9F" w14:textId="49B08C14" w:rsidR="002B72F2" w:rsidRDefault="002B72F2" w:rsidP="002B72F2">
      <w:pPr>
        <w:pStyle w:val="Heading1"/>
      </w:pPr>
      <w:bookmarkStart w:id="5" w:name="_Toc71735547"/>
      <w:r>
        <w:lastRenderedPageBreak/>
        <w:t>Table of Contents</w:t>
      </w:r>
      <w:bookmarkEnd w:id="5"/>
    </w:p>
    <w:p w14:paraId="5C1A55B3" w14:textId="645C660D" w:rsidR="0023173C" w:rsidRDefault="002B72F2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1735547" w:history="1">
        <w:r w:rsidR="0023173C" w:rsidRPr="008E57B2">
          <w:rPr>
            <w:rStyle w:val="Hyperlink"/>
            <w:noProof/>
          </w:rPr>
          <w:t>Table of Contents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_Toc71735547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</w:t>
        </w:r>
        <w:r w:rsidR="0023173C">
          <w:rPr>
            <w:noProof/>
            <w:webHidden/>
          </w:rPr>
          <w:fldChar w:fldCharType="end"/>
        </w:r>
      </w:hyperlink>
    </w:p>
    <w:p w14:paraId="795693EF" w14:textId="4977C511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48" w:history="1">
        <w:r w:rsidR="0023173C" w:rsidRPr="008E57B2">
          <w:rPr>
            <w:rStyle w:val="Hyperlink"/>
            <w:noProof/>
          </w:rPr>
          <w:t>Executive Summary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_Toc71735548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</w:t>
        </w:r>
        <w:r w:rsidR="0023173C">
          <w:rPr>
            <w:noProof/>
            <w:webHidden/>
          </w:rPr>
          <w:fldChar w:fldCharType="end"/>
        </w:r>
      </w:hyperlink>
    </w:p>
    <w:p w14:paraId="097624D9" w14:textId="456E81C2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49" w:history="1">
        <w:r w:rsidR="0023173C" w:rsidRPr="008E57B2">
          <w:rPr>
            <w:rStyle w:val="Hyperlink"/>
            <w:noProof/>
          </w:rPr>
          <w:t>System Request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_Toc71735549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4</w:t>
        </w:r>
        <w:r w:rsidR="0023173C">
          <w:rPr>
            <w:noProof/>
            <w:webHidden/>
          </w:rPr>
          <w:fldChar w:fldCharType="end"/>
        </w:r>
      </w:hyperlink>
    </w:p>
    <w:p w14:paraId="14705766" w14:textId="645728B8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0" w:history="1">
        <w:r w:rsidR="0023173C" w:rsidRPr="008E57B2">
          <w:rPr>
            <w:rStyle w:val="Hyperlink"/>
            <w:noProof/>
          </w:rPr>
          <w:t>Work Plan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_Toc71735550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5</w:t>
        </w:r>
        <w:r w:rsidR="0023173C">
          <w:rPr>
            <w:noProof/>
            <w:webHidden/>
          </w:rPr>
          <w:fldChar w:fldCharType="end"/>
        </w:r>
      </w:hyperlink>
    </w:p>
    <w:p w14:paraId="34D5B13B" w14:textId="15610225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1" w:history="1">
        <w:r w:rsidR="0023173C" w:rsidRPr="008E57B2">
          <w:rPr>
            <w:rStyle w:val="Hyperlink"/>
            <w:noProof/>
          </w:rPr>
          <w:t>Feasibility Analysis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_Toc71735551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6</w:t>
        </w:r>
        <w:r w:rsidR="0023173C">
          <w:rPr>
            <w:noProof/>
            <w:webHidden/>
          </w:rPr>
          <w:fldChar w:fldCharType="end"/>
        </w:r>
      </w:hyperlink>
    </w:p>
    <w:p w14:paraId="04FD01B9" w14:textId="2D0C0F52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2" w:history="1">
        <w:r w:rsidR="0023173C" w:rsidRPr="008E57B2">
          <w:rPr>
            <w:rStyle w:val="Hyperlink"/>
            <w:noProof/>
          </w:rPr>
          <w:t>Technical Feasibility: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_Toc71735552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6</w:t>
        </w:r>
        <w:r w:rsidR="0023173C">
          <w:rPr>
            <w:noProof/>
            <w:webHidden/>
          </w:rPr>
          <w:fldChar w:fldCharType="end"/>
        </w:r>
      </w:hyperlink>
    </w:p>
    <w:p w14:paraId="7937CF26" w14:textId="52A44281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3" w:history="1">
        <w:r w:rsidR="0023173C" w:rsidRPr="008E57B2">
          <w:rPr>
            <w:rStyle w:val="Hyperlink"/>
            <w:noProof/>
          </w:rPr>
          <w:t>Economic Feasibility: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_Toc71735553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6</w:t>
        </w:r>
        <w:r w:rsidR="0023173C">
          <w:rPr>
            <w:noProof/>
            <w:webHidden/>
          </w:rPr>
          <w:fldChar w:fldCharType="end"/>
        </w:r>
      </w:hyperlink>
    </w:p>
    <w:p w14:paraId="6D12E6CE" w14:textId="08980443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4" w:history="1">
        <w:r w:rsidR="0023173C" w:rsidRPr="008E57B2">
          <w:rPr>
            <w:rStyle w:val="Hyperlink"/>
            <w:noProof/>
          </w:rPr>
          <w:t>Organizational Feasibility: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_Toc71735554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6</w:t>
        </w:r>
        <w:r w:rsidR="0023173C">
          <w:rPr>
            <w:noProof/>
            <w:webHidden/>
          </w:rPr>
          <w:fldChar w:fldCharType="end"/>
        </w:r>
      </w:hyperlink>
    </w:p>
    <w:p w14:paraId="092D4C60" w14:textId="589D873B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5" w:history="1">
        <w:r w:rsidR="0023173C" w:rsidRPr="008E57B2">
          <w:rPr>
            <w:rStyle w:val="Hyperlink"/>
            <w:noProof/>
          </w:rPr>
          <w:t>Requirements Definition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_Toc71735555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7</w:t>
        </w:r>
        <w:r w:rsidR="0023173C">
          <w:rPr>
            <w:noProof/>
            <w:webHidden/>
          </w:rPr>
          <w:fldChar w:fldCharType="end"/>
        </w:r>
      </w:hyperlink>
    </w:p>
    <w:p w14:paraId="29D7A2C4" w14:textId="668A8755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6" w:history="1">
        <w:r w:rsidR="0023173C" w:rsidRPr="008E57B2">
          <w:rPr>
            <w:rStyle w:val="Hyperlink"/>
            <w:noProof/>
          </w:rPr>
          <w:t>Functional Requirements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_Toc71735556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7</w:t>
        </w:r>
        <w:r w:rsidR="0023173C">
          <w:rPr>
            <w:noProof/>
            <w:webHidden/>
          </w:rPr>
          <w:fldChar w:fldCharType="end"/>
        </w:r>
      </w:hyperlink>
    </w:p>
    <w:p w14:paraId="508C1344" w14:textId="31FA31F1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7" w:history="1">
        <w:r w:rsidR="0023173C" w:rsidRPr="008E57B2">
          <w:rPr>
            <w:rStyle w:val="Hyperlink"/>
            <w:noProof/>
          </w:rPr>
          <w:t>Nonfunctional Requirements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_Toc71735557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7</w:t>
        </w:r>
        <w:r w:rsidR="0023173C">
          <w:rPr>
            <w:noProof/>
            <w:webHidden/>
          </w:rPr>
          <w:fldChar w:fldCharType="end"/>
        </w:r>
      </w:hyperlink>
    </w:p>
    <w:p w14:paraId="28CBFE48" w14:textId="501FAED1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8" w:history="1">
        <w:r w:rsidR="0023173C" w:rsidRPr="008E57B2">
          <w:rPr>
            <w:rStyle w:val="Hyperlink"/>
            <w:noProof/>
          </w:rPr>
          <w:t>Use Cases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_Toc71735558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8</w:t>
        </w:r>
        <w:r w:rsidR="0023173C">
          <w:rPr>
            <w:noProof/>
            <w:webHidden/>
          </w:rPr>
          <w:fldChar w:fldCharType="end"/>
        </w:r>
      </w:hyperlink>
    </w:p>
    <w:p w14:paraId="34E6DD2F" w14:textId="7EDCBB25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59" w:history="1">
        <w:r w:rsidR="0023173C" w:rsidRPr="008E57B2">
          <w:rPr>
            <w:rStyle w:val="Hyperlink"/>
            <w:noProof/>
          </w:rPr>
          <w:t>Use Case #1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_Toc71735559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8</w:t>
        </w:r>
        <w:r w:rsidR="0023173C">
          <w:rPr>
            <w:noProof/>
            <w:webHidden/>
          </w:rPr>
          <w:fldChar w:fldCharType="end"/>
        </w:r>
      </w:hyperlink>
    </w:p>
    <w:p w14:paraId="17C0236D" w14:textId="51900625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0" w:history="1">
        <w:r w:rsidR="0023173C" w:rsidRPr="008E57B2">
          <w:rPr>
            <w:rStyle w:val="Hyperlink"/>
            <w:noProof/>
          </w:rPr>
          <w:t>Use Case #2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_Toc71735560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9</w:t>
        </w:r>
        <w:r w:rsidR="0023173C">
          <w:rPr>
            <w:noProof/>
            <w:webHidden/>
          </w:rPr>
          <w:fldChar w:fldCharType="end"/>
        </w:r>
      </w:hyperlink>
    </w:p>
    <w:p w14:paraId="411BCDC9" w14:textId="1CB90AAA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1" w:history="1">
        <w:r w:rsidR="0023173C" w:rsidRPr="008E57B2">
          <w:rPr>
            <w:rStyle w:val="Hyperlink"/>
            <w:noProof/>
          </w:rPr>
          <w:t>Use Case #3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_Toc71735561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10</w:t>
        </w:r>
        <w:r w:rsidR="0023173C">
          <w:rPr>
            <w:noProof/>
            <w:webHidden/>
          </w:rPr>
          <w:fldChar w:fldCharType="end"/>
        </w:r>
      </w:hyperlink>
    </w:p>
    <w:p w14:paraId="62B272E8" w14:textId="1B851F77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2" w:history="1">
        <w:r w:rsidR="0023173C" w:rsidRPr="008E57B2">
          <w:rPr>
            <w:rStyle w:val="Hyperlink"/>
            <w:noProof/>
          </w:rPr>
          <w:t>Use Case #4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_Toc71735562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11</w:t>
        </w:r>
        <w:r w:rsidR="0023173C">
          <w:rPr>
            <w:noProof/>
            <w:webHidden/>
          </w:rPr>
          <w:fldChar w:fldCharType="end"/>
        </w:r>
      </w:hyperlink>
    </w:p>
    <w:p w14:paraId="72EF14C8" w14:textId="48562243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3" w:history="1">
        <w:r w:rsidR="0023173C" w:rsidRPr="008E57B2">
          <w:rPr>
            <w:rStyle w:val="Hyperlink"/>
            <w:noProof/>
          </w:rPr>
          <w:t>Use Case #5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_Toc71735563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12</w:t>
        </w:r>
        <w:r w:rsidR="0023173C">
          <w:rPr>
            <w:noProof/>
            <w:webHidden/>
          </w:rPr>
          <w:fldChar w:fldCharType="end"/>
        </w:r>
      </w:hyperlink>
    </w:p>
    <w:p w14:paraId="58FD2914" w14:textId="38AAFA73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4" w:history="1">
        <w:r w:rsidR="0023173C" w:rsidRPr="008E57B2">
          <w:rPr>
            <w:rStyle w:val="Hyperlink"/>
            <w:noProof/>
          </w:rPr>
          <w:t>Use Case #6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_Toc71735564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13</w:t>
        </w:r>
        <w:r w:rsidR="0023173C">
          <w:rPr>
            <w:noProof/>
            <w:webHidden/>
          </w:rPr>
          <w:fldChar w:fldCharType="end"/>
        </w:r>
      </w:hyperlink>
    </w:p>
    <w:p w14:paraId="031DB7D1" w14:textId="0F317D91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5" w:history="1">
        <w:r w:rsidR="0023173C" w:rsidRPr="008E57B2">
          <w:rPr>
            <w:rStyle w:val="Hyperlink"/>
            <w:noProof/>
          </w:rPr>
          <w:t>Process Models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_Toc71735565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14</w:t>
        </w:r>
        <w:r w:rsidR="0023173C">
          <w:rPr>
            <w:noProof/>
            <w:webHidden/>
          </w:rPr>
          <w:fldChar w:fldCharType="end"/>
        </w:r>
      </w:hyperlink>
    </w:p>
    <w:p w14:paraId="26216E59" w14:textId="4EC27263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6" w:history="1">
        <w:r w:rsidR="0023173C" w:rsidRPr="008E57B2">
          <w:rPr>
            <w:rStyle w:val="Hyperlink"/>
            <w:noProof/>
          </w:rPr>
          <w:t>Log in sub-process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_Toc71735566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14</w:t>
        </w:r>
        <w:r w:rsidR="0023173C">
          <w:rPr>
            <w:noProof/>
            <w:webHidden/>
          </w:rPr>
          <w:fldChar w:fldCharType="end"/>
        </w:r>
      </w:hyperlink>
    </w:p>
    <w:p w14:paraId="6B930042" w14:textId="2B92F76B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7" w:history="1">
        <w:r w:rsidR="0023173C" w:rsidRPr="008E57B2">
          <w:rPr>
            <w:rStyle w:val="Hyperlink"/>
            <w:noProof/>
          </w:rPr>
          <w:t>Use Case #1: Add Item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_Toc71735567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15</w:t>
        </w:r>
        <w:r w:rsidR="0023173C">
          <w:rPr>
            <w:noProof/>
            <w:webHidden/>
          </w:rPr>
          <w:fldChar w:fldCharType="end"/>
        </w:r>
      </w:hyperlink>
    </w:p>
    <w:p w14:paraId="017DD01A" w14:textId="1DD975AC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8" w:history="1">
        <w:r w:rsidR="0023173C" w:rsidRPr="008E57B2">
          <w:rPr>
            <w:rStyle w:val="Hyperlink"/>
            <w:noProof/>
          </w:rPr>
          <w:t>Use Case # 2: Create User-defined Item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_Toc71735568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16</w:t>
        </w:r>
        <w:r w:rsidR="0023173C">
          <w:rPr>
            <w:noProof/>
            <w:webHidden/>
          </w:rPr>
          <w:fldChar w:fldCharType="end"/>
        </w:r>
      </w:hyperlink>
    </w:p>
    <w:p w14:paraId="52A52D1E" w14:textId="7945B326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69" w:history="1">
        <w:r w:rsidR="0023173C" w:rsidRPr="008E57B2">
          <w:rPr>
            <w:rStyle w:val="Hyperlink"/>
            <w:noProof/>
          </w:rPr>
          <w:t>Use Case #3: Search Recipes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_Toc71735569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17</w:t>
        </w:r>
        <w:r w:rsidR="0023173C">
          <w:rPr>
            <w:noProof/>
            <w:webHidden/>
          </w:rPr>
          <w:fldChar w:fldCharType="end"/>
        </w:r>
      </w:hyperlink>
    </w:p>
    <w:p w14:paraId="25C0B02B" w14:textId="4D2F9223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0" w:history="1">
        <w:r w:rsidR="0023173C" w:rsidRPr="008E57B2">
          <w:rPr>
            <w:rStyle w:val="Hyperlink"/>
            <w:noProof/>
          </w:rPr>
          <w:t>Use Case #4: User-Defined Recipe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_Toc71735570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18</w:t>
        </w:r>
        <w:r w:rsidR="0023173C">
          <w:rPr>
            <w:noProof/>
            <w:webHidden/>
          </w:rPr>
          <w:fldChar w:fldCharType="end"/>
        </w:r>
      </w:hyperlink>
    </w:p>
    <w:p w14:paraId="6C331F82" w14:textId="1B6955DD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1" w:history="1">
        <w:r w:rsidR="0023173C" w:rsidRPr="008E57B2">
          <w:rPr>
            <w:rStyle w:val="Hyperlink"/>
            <w:noProof/>
          </w:rPr>
          <w:t>Use Case #5: Add Items to Shopping List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_Toc71735571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19</w:t>
        </w:r>
        <w:r w:rsidR="0023173C">
          <w:rPr>
            <w:noProof/>
            <w:webHidden/>
          </w:rPr>
          <w:fldChar w:fldCharType="end"/>
        </w:r>
      </w:hyperlink>
    </w:p>
    <w:p w14:paraId="004CBFC8" w14:textId="2FC5781B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2" w:history="1">
        <w:r w:rsidR="0023173C" w:rsidRPr="008E57B2">
          <w:rPr>
            <w:rStyle w:val="Hyperlink"/>
            <w:noProof/>
          </w:rPr>
          <w:t>Use Case #6: Crossing Item Off Shopping List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_Toc71735572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20</w:t>
        </w:r>
        <w:r w:rsidR="0023173C">
          <w:rPr>
            <w:noProof/>
            <w:webHidden/>
          </w:rPr>
          <w:fldChar w:fldCharType="end"/>
        </w:r>
      </w:hyperlink>
    </w:p>
    <w:p w14:paraId="1B661162" w14:textId="3D8D6B6C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3" w:history="1">
        <w:r w:rsidR="0023173C" w:rsidRPr="008E57B2">
          <w:rPr>
            <w:rStyle w:val="Hyperlink"/>
            <w:noProof/>
          </w:rPr>
          <w:t>Data Model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_Toc71735573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21</w:t>
        </w:r>
        <w:r w:rsidR="0023173C">
          <w:rPr>
            <w:noProof/>
            <w:webHidden/>
          </w:rPr>
          <w:fldChar w:fldCharType="end"/>
        </w:r>
      </w:hyperlink>
    </w:p>
    <w:p w14:paraId="35B59925" w14:textId="18B2429B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4" w:history="1">
        <w:r w:rsidR="0023173C" w:rsidRPr="008E57B2">
          <w:rPr>
            <w:rStyle w:val="Hyperlink"/>
            <w:noProof/>
          </w:rPr>
          <w:t>User Interface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_Toc71735574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22</w:t>
        </w:r>
        <w:r w:rsidR="0023173C">
          <w:rPr>
            <w:noProof/>
            <w:webHidden/>
          </w:rPr>
          <w:fldChar w:fldCharType="end"/>
        </w:r>
      </w:hyperlink>
    </w:p>
    <w:p w14:paraId="12C0FFAE" w14:textId="2760E76B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5" w:history="1">
        <w:r w:rsidR="0023173C" w:rsidRPr="008E57B2">
          <w:rPr>
            <w:rStyle w:val="Hyperlink"/>
            <w:noProof/>
          </w:rPr>
          <w:t>Home Page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_Toc71735575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22</w:t>
        </w:r>
        <w:r w:rsidR="0023173C">
          <w:rPr>
            <w:noProof/>
            <w:webHidden/>
          </w:rPr>
          <w:fldChar w:fldCharType="end"/>
        </w:r>
      </w:hyperlink>
    </w:p>
    <w:p w14:paraId="111D6485" w14:textId="7D613D36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6" w:history="1">
        <w:r w:rsidR="0023173C" w:rsidRPr="008E57B2">
          <w:rPr>
            <w:rStyle w:val="Hyperlink"/>
            <w:noProof/>
          </w:rPr>
          <w:t>Inventory page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_Toc71735576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23</w:t>
        </w:r>
        <w:r w:rsidR="0023173C">
          <w:rPr>
            <w:noProof/>
            <w:webHidden/>
          </w:rPr>
          <w:fldChar w:fldCharType="end"/>
        </w:r>
      </w:hyperlink>
    </w:p>
    <w:p w14:paraId="2FA5FF89" w14:textId="7E5607ED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7" w:history="1">
        <w:r w:rsidR="0023173C" w:rsidRPr="008E57B2">
          <w:rPr>
            <w:rStyle w:val="Hyperlink"/>
            <w:noProof/>
          </w:rPr>
          <w:t>Shopping List Page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_Toc71735577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24</w:t>
        </w:r>
        <w:r w:rsidR="0023173C">
          <w:rPr>
            <w:noProof/>
            <w:webHidden/>
          </w:rPr>
          <w:fldChar w:fldCharType="end"/>
        </w:r>
      </w:hyperlink>
    </w:p>
    <w:p w14:paraId="0E48ED9C" w14:textId="460BD06C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8" w:history="1">
        <w:r w:rsidR="0023173C" w:rsidRPr="008E57B2">
          <w:rPr>
            <w:rStyle w:val="Hyperlink"/>
            <w:noProof/>
          </w:rPr>
          <w:t>Structure Chart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_Toc71735578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25</w:t>
        </w:r>
        <w:r w:rsidR="0023173C">
          <w:rPr>
            <w:noProof/>
            <w:webHidden/>
          </w:rPr>
          <w:fldChar w:fldCharType="end"/>
        </w:r>
      </w:hyperlink>
    </w:p>
    <w:p w14:paraId="1ED02E0D" w14:textId="6B34B3DE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79" w:history="1">
        <w:r w:rsidR="0023173C" w:rsidRPr="008E57B2">
          <w:rPr>
            <w:rStyle w:val="Hyperlink"/>
            <w:noProof/>
          </w:rPr>
          <w:t>Physical Data Flow Diagram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_Toc71735579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26</w:t>
        </w:r>
        <w:r w:rsidR="0023173C">
          <w:rPr>
            <w:noProof/>
            <w:webHidden/>
          </w:rPr>
          <w:fldChar w:fldCharType="end"/>
        </w:r>
      </w:hyperlink>
    </w:p>
    <w:p w14:paraId="33835AED" w14:textId="29DA8DBC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0" w:history="1">
        <w:r w:rsidR="0023173C" w:rsidRPr="008E57B2">
          <w:rPr>
            <w:rStyle w:val="Hyperlink"/>
            <w:noProof/>
          </w:rPr>
          <w:t>1.0 Navigation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_Toc71735580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26</w:t>
        </w:r>
        <w:r w:rsidR="0023173C">
          <w:rPr>
            <w:noProof/>
            <w:webHidden/>
          </w:rPr>
          <w:fldChar w:fldCharType="end"/>
        </w:r>
      </w:hyperlink>
    </w:p>
    <w:p w14:paraId="51440466" w14:textId="5992B970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1" w:history="1">
        <w:r w:rsidR="0023173C" w:rsidRPr="008E57B2">
          <w:rPr>
            <w:rStyle w:val="Hyperlink"/>
            <w:noProof/>
          </w:rPr>
          <w:t>1.1 Inventory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_Toc71735581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27</w:t>
        </w:r>
        <w:r w:rsidR="0023173C">
          <w:rPr>
            <w:noProof/>
            <w:webHidden/>
          </w:rPr>
          <w:fldChar w:fldCharType="end"/>
        </w:r>
      </w:hyperlink>
    </w:p>
    <w:p w14:paraId="39698FC7" w14:textId="4C5EAA96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2" w:history="1">
        <w:r w:rsidR="0023173C" w:rsidRPr="008E57B2">
          <w:rPr>
            <w:rStyle w:val="Hyperlink"/>
            <w:noProof/>
          </w:rPr>
          <w:t>1.2 Shopping List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_Toc71735582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28</w:t>
        </w:r>
        <w:r w:rsidR="0023173C">
          <w:rPr>
            <w:noProof/>
            <w:webHidden/>
          </w:rPr>
          <w:fldChar w:fldCharType="end"/>
        </w:r>
      </w:hyperlink>
    </w:p>
    <w:p w14:paraId="21BD8D27" w14:textId="45FF1616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3" w:history="1">
        <w:r w:rsidR="0023173C" w:rsidRPr="008E57B2">
          <w:rPr>
            <w:rStyle w:val="Hyperlink"/>
            <w:noProof/>
          </w:rPr>
          <w:t>1.3 Recipe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_Toc71735583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28</w:t>
        </w:r>
        <w:r w:rsidR="0023173C">
          <w:rPr>
            <w:noProof/>
            <w:webHidden/>
          </w:rPr>
          <w:fldChar w:fldCharType="end"/>
        </w:r>
      </w:hyperlink>
    </w:p>
    <w:p w14:paraId="7FDCCC0F" w14:textId="5BBB26BE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4" w:history="1">
        <w:r w:rsidR="0023173C" w:rsidRPr="008E57B2">
          <w:rPr>
            <w:rStyle w:val="Hyperlink"/>
            <w:noProof/>
          </w:rPr>
          <w:t>Class Diagram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_Toc71735584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29</w:t>
        </w:r>
        <w:r w:rsidR="0023173C">
          <w:rPr>
            <w:noProof/>
            <w:webHidden/>
          </w:rPr>
          <w:fldChar w:fldCharType="end"/>
        </w:r>
      </w:hyperlink>
    </w:p>
    <w:p w14:paraId="548D52CF" w14:textId="3977C9E4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5" w:history="1">
        <w:r w:rsidR="0023173C" w:rsidRPr="008E57B2">
          <w:rPr>
            <w:rStyle w:val="Hyperlink"/>
            <w:noProof/>
          </w:rPr>
          <w:t>Program Specification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_Toc71735585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30</w:t>
        </w:r>
        <w:r w:rsidR="0023173C">
          <w:rPr>
            <w:noProof/>
            <w:webHidden/>
          </w:rPr>
          <w:fldChar w:fldCharType="end"/>
        </w:r>
      </w:hyperlink>
    </w:p>
    <w:p w14:paraId="4CAEB6AD" w14:textId="1A22F4E4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6" w:history="1">
        <w:r w:rsidR="0023173C" w:rsidRPr="008E57B2">
          <w:rPr>
            <w:rStyle w:val="Hyperlink"/>
            <w:noProof/>
          </w:rPr>
          <w:t>Module: 1.1.2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_Toc71735586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30</w:t>
        </w:r>
        <w:r w:rsidR="0023173C">
          <w:rPr>
            <w:noProof/>
            <w:webHidden/>
          </w:rPr>
          <w:fldChar w:fldCharType="end"/>
        </w:r>
      </w:hyperlink>
    </w:p>
    <w:p w14:paraId="65A2DEC4" w14:textId="6CD31401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7" w:history="1">
        <w:r w:rsidR="0023173C" w:rsidRPr="008E57B2">
          <w:rPr>
            <w:rStyle w:val="Hyperlink"/>
            <w:noProof/>
          </w:rPr>
          <w:t>Module: 1.1.3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_Toc71735587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31</w:t>
        </w:r>
        <w:r w:rsidR="0023173C">
          <w:rPr>
            <w:noProof/>
            <w:webHidden/>
          </w:rPr>
          <w:fldChar w:fldCharType="end"/>
        </w:r>
      </w:hyperlink>
    </w:p>
    <w:p w14:paraId="3448EFD4" w14:textId="2C02C094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8" w:history="1">
        <w:r w:rsidR="0023173C" w:rsidRPr="008E57B2">
          <w:rPr>
            <w:rStyle w:val="Hyperlink"/>
            <w:noProof/>
          </w:rPr>
          <w:t>Module: 1.2.1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_Toc71735588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32</w:t>
        </w:r>
        <w:r w:rsidR="0023173C">
          <w:rPr>
            <w:noProof/>
            <w:webHidden/>
          </w:rPr>
          <w:fldChar w:fldCharType="end"/>
        </w:r>
      </w:hyperlink>
    </w:p>
    <w:p w14:paraId="6D255DB2" w14:textId="1A5537E7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89" w:history="1">
        <w:r w:rsidR="0023173C" w:rsidRPr="008E57B2">
          <w:rPr>
            <w:rStyle w:val="Hyperlink"/>
            <w:noProof/>
          </w:rPr>
          <w:t xml:space="preserve">Module: </w:t>
        </w:r>
        <w:r w:rsidR="0023173C" w:rsidRPr="008E57B2">
          <w:rPr>
            <w:rStyle w:val="Hyperlink"/>
            <w:bCs/>
            <w:noProof/>
          </w:rPr>
          <w:t>1.2.2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_Toc71735589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33</w:t>
        </w:r>
        <w:r w:rsidR="0023173C">
          <w:rPr>
            <w:noProof/>
            <w:webHidden/>
          </w:rPr>
          <w:fldChar w:fldCharType="end"/>
        </w:r>
      </w:hyperlink>
    </w:p>
    <w:p w14:paraId="4D887305" w14:textId="5587609B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90" w:history="1">
        <w:r w:rsidR="0023173C" w:rsidRPr="008E57B2">
          <w:rPr>
            <w:rStyle w:val="Hyperlink"/>
            <w:noProof/>
          </w:rPr>
          <w:t xml:space="preserve">Module: </w:t>
        </w:r>
        <w:r w:rsidR="0023173C" w:rsidRPr="008E57B2">
          <w:rPr>
            <w:rStyle w:val="Hyperlink"/>
            <w:bCs/>
            <w:noProof/>
          </w:rPr>
          <w:t>1.3.1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_Toc71735590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34</w:t>
        </w:r>
        <w:r w:rsidR="0023173C">
          <w:rPr>
            <w:noProof/>
            <w:webHidden/>
          </w:rPr>
          <w:fldChar w:fldCharType="end"/>
        </w:r>
      </w:hyperlink>
    </w:p>
    <w:p w14:paraId="06B15C50" w14:textId="745B6121" w:rsidR="0023173C" w:rsidRDefault="00C811FD">
      <w:pPr>
        <w:pStyle w:val="TOC2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91" w:history="1">
        <w:r w:rsidR="0023173C" w:rsidRPr="008E57B2">
          <w:rPr>
            <w:rStyle w:val="Hyperlink"/>
            <w:noProof/>
          </w:rPr>
          <w:t xml:space="preserve">Module: </w:t>
        </w:r>
        <w:r w:rsidR="0023173C" w:rsidRPr="008E57B2">
          <w:rPr>
            <w:rStyle w:val="Hyperlink"/>
            <w:bCs/>
            <w:noProof/>
          </w:rPr>
          <w:t>1.3.2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_Toc71735591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35</w:t>
        </w:r>
        <w:r w:rsidR="0023173C">
          <w:rPr>
            <w:noProof/>
            <w:webHidden/>
          </w:rPr>
          <w:fldChar w:fldCharType="end"/>
        </w:r>
      </w:hyperlink>
    </w:p>
    <w:p w14:paraId="5D2F2634" w14:textId="654FA8D3" w:rsidR="0023173C" w:rsidRDefault="00C811FD">
      <w:pPr>
        <w:pStyle w:val="TOC1"/>
        <w:tabs>
          <w:tab w:val="right" w:leader="dot" w:pos="8630"/>
        </w:tabs>
        <w:rPr>
          <w:rFonts w:eastAsiaTheme="minorEastAsia"/>
          <w:noProof/>
          <w:color w:val="auto"/>
          <w:sz w:val="22"/>
        </w:rPr>
      </w:pPr>
      <w:hyperlink w:anchor="_Toc71735592" w:history="1">
        <w:r w:rsidR="0023173C" w:rsidRPr="008E57B2">
          <w:rPr>
            <w:rStyle w:val="Hyperlink"/>
            <w:noProof/>
          </w:rPr>
          <w:t>Appendices</w:t>
        </w:r>
        <w:r w:rsidR="0023173C">
          <w:rPr>
            <w:noProof/>
            <w:webHidden/>
          </w:rPr>
          <w:tab/>
        </w:r>
        <w:r w:rsidR="0023173C">
          <w:rPr>
            <w:noProof/>
            <w:webHidden/>
          </w:rPr>
          <w:fldChar w:fldCharType="begin"/>
        </w:r>
        <w:r w:rsidR="0023173C">
          <w:rPr>
            <w:noProof/>
            <w:webHidden/>
          </w:rPr>
          <w:instrText xml:space="preserve"> PAGEREF _Toc71735592 \h </w:instrText>
        </w:r>
        <w:r w:rsidR="0023173C">
          <w:rPr>
            <w:noProof/>
            <w:webHidden/>
          </w:rPr>
        </w:r>
        <w:r w:rsidR="0023173C">
          <w:rPr>
            <w:noProof/>
            <w:webHidden/>
          </w:rPr>
          <w:fldChar w:fldCharType="separate"/>
        </w:r>
        <w:r w:rsidR="0023173C">
          <w:rPr>
            <w:noProof/>
            <w:webHidden/>
          </w:rPr>
          <w:t>36</w:t>
        </w:r>
        <w:r w:rsidR="0023173C">
          <w:rPr>
            <w:noProof/>
            <w:webHidden/>
          </w:rPr>
          <w:fldChar w:fldCharType="end"/>
        </w:r>
      </w:hyperlink>
    </w:p>
    <w:p w14:paraId="28649369" w14:textId="74D97B1E" w:rsidR="00C6554A" w:rsidRDefault="002B72F2" w:rsidP="002B72F2">
      <w:pPr>
        <w:pStyle w:val="TOC1"/>
        <w:tabs>
          <w:tab w:val="right" w:leader="dot" w:pos="8630"/>
        </w:tabs>
      </w:pPr>
      <w:r>
        <w:fldChar w:fldCharType="end"/>
      </w:r>
      <w:r w:rsidR="00C6554A">
        <w:br w:type="page"/>
      </w:r>
    </w:p>
    <w:p w14:paraId="3577F62B" w14:textId="32DD4470" w:rsidR="00C6554A" w:rsidRDefault="008A2989" w:rsidP="00C6554A">
      <w:pPr>
        <w:pStyle w:val="Heading1"/>
      </w:pPr>
      <w:bookmarkStart w:id="6" w:name="_Toc71735548"/>
      <w:r>
        <w:lastRenderedPageBreak/>
        <w:t>Executive Summary</w:t>
      </w:r>
      <w:bookmarkEnd w:id="6"/>
    </w:p>
    <w:p w14:paraId="38B4F8C8" w14:textId="7A90A3C4" w:rsidR="008A2989" w:rsidRPr="00F30659" w:rsidRDefault="008A2989" w:rsidP="008A2989">
      <w:pPr>
        <w:rPr>
          <w:sz w:val="30"/>
          <w:szCs w:val="30"/>
        </w:rPr>
      </w:pPr>
    </w:p>
    <w:p w14:paraId="0F023200" w14:textId="53EF97BF" w:rsidR="008A2989" w:rsidRDefault="004E37C1" w:rsidP="008A2989">
      <w:r>
        <w:tab/>
        <w:t>Food Management is</w:t>
      </w:r>
      <w:r w:rsidR="006B1CC7">
        <w:t xml:space="preserve"> a system for organizing a household’s inventory of food items and tracking expiration dates</w:t>
      </w:r>
      <w:r w:rsidR="00E71A92">
        <w:t xml:space="preserve"> of perishable items. </w:t>
      </w:r>
      <w:r w:rsidR="001E2505">
        <w:t>Users can also view recipes</w:t>
      </w:r>
      <w:r w:rsidR="007D5E66">
        <w:t xml:space="preserve"> recommended based on their inventory</w:t>
      </w:r>
      <w:r w:rsidR="009D6A92">
        <w:t xml:space="preserve">, add their own recipes, or create a shopping list. </w:t>
      </w:r>
      <w:r w:rsidR="005538FF">
        <w:t>These features are intended to assist users who may not know what meals to prepare</w:t>
      </w:r>
      <w:r w:rsidR="007D5E66">
        <w:t xml:space="preserve"> with the food they already have</w:t>
      </w:r>
      <w:r w:rsidR="00647ACE">
        <w:t>, and limit wasteful spending when shopping.</w:t>
      </w:r>
    </w:p>
    <w:p w14:paraId="299D6A55" w14:textId="65D41C1E" w:rsidR="00647ACE" w:rsidRDefault="00647ACE" w:rsidP="008A2989">
      <w:r>
        <w:tab/>
      </w:r>
      <w:r w:rsidR="00243D0B">
        <w:t>According to</w:t>
      </w:r>
      <w:r w:rsidR="00F90220">
        <w:t xml:space="preserve"> a study performed by William &amp; Mary’s Department of Kinesiology and Health Sciences, </w:t>
      </w:r>
      <w:r w:rsidR="001507DC">
        <w:t xml:space="preserve">the average American consumer spends </w:t>
      </w:r>
      <w:r w:rsidR="00836C6C">
        <w:t>roughly $</w:t>
      </w:r>
      <w:r w:rsidR="001507DC">
        <w:t>1,300</w:t>
      </w:r>
      <w:r w:rsidR="00836C6C">
        <w:t xml:space="preserve"> per year on food that ends up being wasted</w:t>
      </w:r>
      <w:r w:rsidR="00392407">
        <w:t>[1]</w:t>
      </w:r>
      <w:r w:rsidR="00836C6C">
        <w:t xml:space="preserve">. </w:t>
      </w:r>
      <w:r w:rsidR="00454397">
        <w:t>The Centers for Disease Control and Prevention estimate</w:t>
      </w:r>
      <w:r w:rsidR="00587141">
        <w:t>s that there are</w:t>
      </w:r>
      <w:r w:rsidR="00454397">
        <w:t xml:space="preserve"> about 48 million cases of foodborne illness </w:t>
      </w:r>
      <w:r w:rsidR="00587141">
        <w:t>every year</w:t>
      </w:r>
      <w:r w:rsidR="00392407">
        <w:t>[2]</w:t>
      </w:r>
      <w:r w:rsidR="00454397">
        <w:t xml:space="preserve">. </w:t>
      </w:r>
    </w:p>
    <w:p w14:paraId="096F85C1" w14:textId="1626AD1E" w:rsidR="00EA010B" w:rsidRDefault="00EA010B" w:rsidP="008A2989">
      <w:r>
        <w:tab/>
      </w:r>
      <w:r w:rsidR="00EF07C9">
        <w:t xml:space="preserve">By providing a means to organize inventory and </w:t>
      </w:r>
      <w:r w:rsidR="00E370A4">
        <w:t>facilitating</w:t>
      </w:r>
      <w:r w:rsidR="00EF07C9">
        <w:t xml:space="preserve"> better shopping habits</w:t>
      </w:r>
      <w:r w:rsidR="00DB39CF">
        <w:t>, Food Management will provide value to consumers that are becoming aware</w:t>
      </w:r>
      <w:r w:rsidR="006D7B51">
        <w:t xml:space="preserve"> of how much money they are potentially wasting.</w:t>
      </w:r>
      <w:r w:rsidR="00960E0C">
        <w:t xml:space="preserve"> By tracking expiration dates this system </w:t>
      </w:r>
      <w:r w:rsidR="003D102D">
        <w:t xml:space="preserve">can </w:t>
      </w:r>
      <w:r w:rsidR="00450168">
        <w:t>inform users</w:t>
      </w:r>
      <w:r w:rsidR="00A944F6">
        <w:t xml:space="preserve"> when items are about to perish. This will</w:t>
      </w:r>
      <w:r w:rsidR="003D102D">
        <w:t xml:space="preserve"> not only save </w:t>
      </w:r>
      <w:r w:rsidR="007243BF">
        <w:t>the</w:t>
      </w:r>
      <w:r w:rsidR="007703DB">
        <w:t>m</w:t>
      </w:r>
      <w:r w:rsidR="007243BF">
        <w:t xml:space="preserve"> </w:t>
      </w:r>
      <w:r w:rsidR="003D102D">
        <w:t>money</w:t>
      </w:r>
      <w:r w:rsidR="007243BF">
        <w:t xml:space="preserve">, but also prevent </w:t>
      </w:r>
      <w:r w:rsidR="00DA4DFE">
        <w:t xml:space="preserve">any foodborne illnesses </w:t>
      </w:r>
      <w:r w:rsidR="007703DB">
        <w:t xml:space="preserve">resulting </w:t>
      </w:r>
      <w:r w:rsidR="00595BD7">
        <w:t>from</w:t>
      </w:r>
      <w:r w:rsidR="007703DB">
        <w:t xml:space="preserve"> consuming</w:t>
      </w:r>
      <w:r w:rsidR="00595BD7">
        <w:t xml:space="preserve"> expired food.</w:t>
      </w:r>
    </w:p>
    <w:p w14:paraId="0AF91826" w14:textId="113FEBAE" w:rsidR="0020654A" w:rsidRDefault="00160102" w:rsidP="008A2989">
      <w:r>
        <w:tab/>
      </w:r>
      <w:r w:rsidR="00E370A4">
        <w:t>Once a large enough userbase is established</w:t>
      </w:r>
      <w:r w:rsidR="005F43B3">
        <w:t xml:space="preserve">, the system will </w:t>
      </w:r>
      <w:r w:rsidR="0045468C">
        <w:t>accumulate</w:t>
      </w:r>
      <w:r w:rsidR="005F43B3">
        <w:t xml:space="preserve"> </w:t>
      </w:r>
      <w:r w:rsidR="00643692">
        <w:t xml:space="preserve">a </w:t>
      </w:r>
      <w:r w:rsidR="005F43B3">
        <w:t>large amount of data on demographics and their shopping habits. This data is valuable to grocery stores to in turn help limit</w:t>
      </w:r>
      <w:r w:rsidR="004C031D">
        <w:t xml:space="preserve"> their </w:t>
      </w:r>
      <w:r w:rsidR="00643692">
        <w:t xml:space="preserve">waste from overstocking undesired items. </w:t>
      </w:r>
      <w:r w:rsidR="00D730D7">
        <w:t xml:space="preserve">By selling this data to grocery stores Food Management </w:t>
      </w:r>
      <w:r w:rsidR="005C730B">
        <w:t>will generate revenue.</w:t>
      </w:r>
    </w:p>
    <w:p w14:paraId="4A9C0518" w14:textId="0AA8FCB3" w:rsidR="00686CAD" w:rsidRDefault="00686CAD" w:rsidP="008A2989">
      <w:r>
        <w:tab/>
      </w:r>
      <w:r w:rsidR="00FF18AF">
        <w:t>There is a growing need in America to address the amount of food wasted annually</w:t>
      </w:r>
      <w:r w:rsidR="00C44E0D">
        <w:t>. News outlets</w:t>
      </w:r>
      <w:r w:rsidR="004237F9">
        <w:t xml:space="preserve"> are raising awareness and </w:t>
      </w:r>
      <w:r w:rsidR="007A6AD1">
        <w:t xml:space="preserve">state governments are writing laws. </w:t>
      </w:r>
      <w:r w:rsidR="00715C13">
        <w:t xml:space="preserve">It is my belief that it can </w:t>
      </w:r>
      <w:r w:rsidR="00A5047B">
        <w:t xml:space="preserve">also </w:t>
      </w:r>
      <w:r w:rsidR="00715C13">
        <w:t>be addressed at the consumer level</w:t>
      </w:r>
      <w:r w:rsidR="00C12B8D">
        <w:t xml:space="preserve">. </w:t>
      </w:r>
      <w:r w:rsidR="009223FB">
        <w:t>Americans report</w:t>
      </w:r>
      <w:r w:rsidR="00B272D7">
        <w:t xml:space="preserve"> that saving money is the most import</w:t>
      </w:r>
      <w:r w:rsidR="00F23C62">
        <w:t>ant</w:t>
      </w:r>
      <w:r w:rsidR="00B272D7">
        <w:t xml:space="preserve"> motivator for reducing food waste. </w:t>
      </w:r>
      <w:r w:rsidR="00AD51CC">
        <w:t xml:space="preserve">Providing a means to do so </w:t>
      </w:r>
      <w:r w:rsidR="007127A5">
        <w:t>will</w:t>
      </w:r>
      <w:r w:rsidR="00551367">
        <w:t xml:space="preserve"> greatly contribute to</w:t>
      </w:r>
      <w:r w:rsidR="00ED3AE8">
        <w:t xml:space="preserve"> solving the problem. </w:t>
      </w:r>
    </w:p>
    <w:p w14:paraId="7CED254C" w14:textId="2F9791CC" w:rsidR="001605DB" w:rsidRDefault="001605DB" w:rsidP="008A2989"/>
    <w:p w14:paraId="64C11666" w14:textId="77777777" w:rsidR="001605DB" w:rsidRDefault="001605DB" w:rsidP="008A2989"/>
    <w:p w14:paraId="657D597E" w14:textId="1DD26C67" w:rsidR="008A2989" w:rsidRDefault="008A2989" w:rsidP="008A2989">
      <w:pPr>
        <w:pStyle w:val="Heading1"/>
      </w:pPr>
      <w:bookmarkStart w:id="7" w:name="_Toc71735549"/>
      <w:r>
        <w:lastRenderedPageBreak/>
        <w:t>System Request</w:t>
      </w:r>
      <w:bookmarkEnd w:id="7"/>
    </w:p>
    <w:p w14:paraId="2C955E39" w14:textId="77777777" w:rsidR="00701FAB" w:rsidRPr="00701FAB" w:rsidRDefault="00701FAB" w:rsidP="00701FAB"/>
    <w:tbl>
      <w:tblPr>
        <w:tblStyle w:val="GridTable6Colorful"/>
        <w:tblW w:w="9492" w:type="dxa"/>
        <w:tblLook w:val="04A0" w:firstRow="1" w:lastRow="0" w:firstColumn="1" w:lastColumn="0" w:noHBand="0" w:noVBand="1"/>
      </w:tblPr>
      <w:tblGrid>
        <w:gridCol w:w="9492"/>
      </w:tblGrid>
      <w:tr w:rsidR="008A2989" w:rsidRPr="001605DB" w14:paraId="16496087" w14:textId="77777777" w:rsidTr="002A4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2" w:type="dxa"/>
            <w:hideMark/>
          </w:tcPr>
          <w:p w14:paraId="322A48B2" w14:textId="77777777" w:rsidR="00631C56" w:rsidRDefault="00631C56" w:rsidP="00631C56">
            <w:pPr>
              <w:jc w:val="center"/>
              <w:rPr>
                <w:b w:val="0"/>
                <w:bCs w:val="0"/>
                <w:sz w:val="28"/>
                <w:szCs w:val="28"/>
              </w:rPr>
            </w:pPr>
          </w:p>
          <w:p w14:paraId="6E4181C8" w14:textId="0E0A09E5" w:rsidR="006364C6" w:rsidRPr="00631C56" w:rsidRDefault="008A2989" w:rsidP="00631C56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631C56">
              <w:rPr>
                <w:sz w:val="28"/>
                <w:szCs w:val="28"/>
              </w:rPr>
              <w:t>Food Management</w:t>
            </w:r>
          </w:p>
          <w:p w14:paraId="278D391A" w14:textId="77777777" w:rsidR="00631C56" w:rsidRDefault="00631C56" w:rsidP="00631C56">
            <w:pPr>
              <w:jc w:val="center"/>
              <w:rPr>
                <w:b w:val="0"/>
                <w:bCs w:val="0"/>
                <w:szCs w:val="24"/>
              </w:rPr>
            </w:pPr>
          </w:p>
          <w:p w14:paraId="04825025" w14:textId="409A499E" w:rsidR="006364C6" w:rsidRPr="001605DB" w:rsidRDefault="006364C6" w:rsidP="00505C2C">
            <w:pPr>
              <w:rPr>
                <w:szCs w:val="24"/>
              </w:rPr>
            </w:pPr>
          </w:p>
        </w:tc>
      </w:tr>
      <w:tr w:rsidR="008A2989" w:rsidRPr="001605DB" w14:paraId="279F36B1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2" w:type="dxa"/>
            <w:hideMark/>
          </w:tcPr>
          <w:p w14:paraId="08E96F54" w14:textId="7F063B9C" w:rsidR="006364C6" w:rsidRDefault="008A2989" w:rsidP="00505C2C">
            <w:pPr>
              <w:rPr>
                <w:b w:val="0"/>
                <w:bCs w:val="0"/>
                <w:szCs w:val="24"/>
              </w:rPr>
            </w:pPr>
            <w:r w:rsidRPr="001605DB">
              <w:rPr>
                <w:szCs w:val="24"/>
              </w:rPr>
              <w:t>Project Sponsor: </w:t>
            </w:r>
          </w:p>
          <w:p w14:paraId="5B87AD0A" w14:textId="270BACA9" w:rsidR="008A2989" w:rsidRDefault="008A2989" w:rsidP="00505C2C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David Lockwood </w:t>
            </w:r>
          </w:p>
          <w:p w14:paraId="05EB911C" w14:textId="77777777" w:rsidR="00701FAB" w:rsidRDefault="00701FAB" w:rsidP="00505C2C">
            <w:pPr>
              <w:rPr>
                <w:szCs w:val="24"/>
              </w:rPr>
            </w:pPr>
          </w:p>
          <w:p w14:paraId="1808E0A7" w14:textId="7E609D83" w:rsidR="006364C6" w:rsidRPr="001605DB" w:rsidRDefault="006364C6" w:rsidP="00505C2C">
            <w:pPr>
              <w:rPr>
                <w:szCs w:val="24"/>
              </w:rPr>
            </w:pPr>
          </w:p>
        </w:tc>
      </w:tr>
      <w:tr w:rsidR="008A2989" w:rsidRPr="001605DB" w14:paraId="19C80394" w14:textId="77777777" w:rsidTr="002A4F31">
        <w:trPr>
          <w:trHeight w:val="1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2" w:type="dxa"/>
            <w:hideMark/>
          </w:tcPr>
          <w:p w14:paraId="2201FDD8" w14:textId="77777777" w:rsidR="008A2989" w:rsidRPr="001605DB" w:rsidRDefault="008A2989" w:rsidP="00505C2C">
            <w:pPr>
              <w:rPr>
                <w:szCs w:val="24"/>
              </w:rPr>
            </w:pPr>
            <w:r w:rsidRPr="001605DB">
              <w:rPr>
                <w:szCs w:val="24"/>
              </w:rPr>
              <w:t>Business Need: </w:t>
            </w:r>
          </w:p>
          <w:p w14:paraId="00D3F8B5" w14:textId="392A9E1D" w:rsidR="008A2989" w:rsidRDefault="008A2989" w:rsidP="00505C2C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Food Management will help anyone who grocery shops regularly by providing a means to track his or her inventory, shopping list, and browse various recipes at home on a desktop or on the go with a mobile device.</w:t>
            </w:r>
          </w:p>
          <w:p w14:paraId="33008831" w14:textId="77777777" w:rsidR="00701FAB" w:rsidRDefault="00701FAB" w:rsidP="00505C2C">
            <w:pPr>
              <w:rPr>
                <w:szCs w:val="24"/>
              </w:rPr>
            </w:pPr>
          </w:p>
          <w:p w14:paraId="4173FD44" w14:textId="37CAF98A" w:rsidR="006364C6" w:rsidRPr="001605DB" w:rsidRDefault="006364C6" w:rsidP="00505C2C">
            <w:pPr>
              <w:rPr>
                <w:b w:val="0"/>
                <w:bCs w:val="0"/>
                <w:szCs w:val="24"/>
              </w:rPr>
            </w:pPr>
          </w:p>
        </w:tc>
      </w:tr>
      <w:tr w:rsidR="008A2989" w:rsidRPr="001605DB" w14:paraId="0EB5A0B6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2" w:type="dxa"/>
            <w:hideMark/>
          </w:tcPr>
          <w:p w14:paraId="293E117E" w14:textId="77777777" w:rsidR="008A2989" w:rsidRPr="001605DB" w:rsidRDefault="008A2989" w:rsidP="00505C2C">
            <w:pPr>
              <w:rPr>
                <w:szCs w:val="24"/>
              </w:rPr>
            </w:pPr>
            <w:r w:rsidRPr="001605DB">
              <w:rPr>
                <w:szCs w:val="24"/>
              </w:rPr>
              <w:t>Business Requirements:  </w:t>
            </w:r>
          </w:p>
          <w:p w14:paraId="0B236D9D" w14:textId="1DEB6CC3" w:rsidR="008A2989" w:rsidRDefault="008A2989" w:rsidP="00505C2C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 xml:space="preserve">The requirements are a web-based application as well as a database to capture the state of the user’s inventory, store their favorite recipes and shopping list. It must be mobile-friendly, easily </w:t>
            </w:r>
            <w:r w:rsidR="00F23C62">
              <w:rPr>
                <w:b w:val="0"/>
                <w:bCs w:val="0"/>
                <w:szCs w:val="24"/>
              </w:rPr>
              <w:t>accessible when</w:t>
            </w:r>
            <w:r w:rsidRPr="001605DB">
              <w:rPr>
                <w:b w:val="0"/>
                <w:bCs w:val="0"/>
                <w:szCs w:val="24"/>
              </w:rPr>
              <w:t xml:space="preserve"> away from home if necessary.</w:t>
            </w:r>
          </w:p>
          <w:p w14:paraId="5601B7DD" w14:textId="77777777" w:rsidR="00701FAB" w:rsidRDefault="00701FAB" w:rsidP="00505C2C">
            <w:pPr>
              <w:rPr>
                <w:szCs w:val="24"/>
              </w:rPr>
            </w:pPr>
          </w:p>
          <w:p w14:paraId="4D31E89D" w14:textId="5EF8D580" w:rsidR="006364C6" w:rsidRPr="001605DB" w:rsidRDefault="006364C6" w:rsidP="00505C2C">
            <w:pPr>
              <w:rPr>
                <w:b w:val="0"/>
                <w:bCs w:val="0"/>
                <w:szCs w:val="24"/>
              </w:rPr>
            </w:pPr>
          </w:p>
        </w:tc>
      </w:tr>
      <w:tr w:rsidR="008A2989" w:rsidRPr="001605DB" w14:paraId="54CA61DF" w14:textId="77777777" w:rsidTr="002A4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2" w:type="dxa"/>
            <w:hideMark/>
          </w:tcPr>
          <w:p w14:paraId="68E31924" w14:textId="77777777" w:rsidR="008A2989" w:rsidRPr="001605DB" w:rsidRDefault="008A2989" w:rsidP="00505C2C">
            <w:pPr>
              <w:rPr>
                <w:szCs w:val="24"/>
              </w:rPr>
            </w:pPr>
            <w:r w:rsidRPr="001605DB">
              <w:rPr>
                <w:szCs w:val="24"/>
              </w:rPr>
              <w:t>Business Value: </w:t>
            </w:r>
          </w:p>
          <w:p w14:paraId="13B5DD2B" w14:textId="13DF529A" w:rsidR="008A2989" w:rsidRDefault="008A2989" w:rsidP="00505C2C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 xml:space="preserve">Food Management will give value to users by helping them limit wasted groceries, saving them money, and getting more value </w:t>
            </w:r>
            <w:r w:rsidR="00074469">
              <w:rPr>
                <w:b w:val="0"/>
                <w:bCs w:val="0"/>
                <w:szCs w:val="24"/>
              </w:rPr>
              <w:t>for money</w:t>
            </w:r>
            <w:r w:rsidRPr="001605DB">
              <w:rPr>
                <w:b w:val="0"/>
                <w:bCs w:val="0"/>
                <w:szCs w:val="24"/>
              </w:rPr>
              <w:t xml:space="preserve"> spent. </w:t>
            </w:r>
          </w:p>
          <w:p w14:paraId="25699D5F" w14:textId="77777777" w:rsidR="00701FAB" w:rsidRDefault="00701FAB" w:rsidP="00505C2C">
            <w:pPr>
              <w:rPr>
                <w:szCs w:val="24"/>
              </w:rPr>
            </w:pPr>
          </w:p>
          <w:p w14:paraId="6B486EAA" w14:textId="6930E45E" w:rsidR="006364C6" w:rsidRPr="001605DB" w:rsidRDefault="006364C6" w:rsidP="00505C2C">
            <w:pPr>
              <w:rPr>
                <w:b w:val="0"/>
                <w:bCs w:val="0"/>
                <w:szCs w:val="24"/>
              </w:rPr>
            </w:pPr>
          </w:p>
        </w:tc>
      </w:tr>
      <w:tr w:rsidR="008A2989" w:rsidRPr="001605DB" w14:paraId="77971F52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2" w:type="dxa"/>
            <w:hideMark/>
          </w:tcPr>
          <w:p w14:paraId="73199A6D" w14:textId="256D428F" w:rsidR="008A2989" w:rsidRPr="001605DB" w:rsidRDefault="008A2989" w:rsidP="00505C2C">
            <w:pPr>
              <w:rPr>
                <w:szCs w:val="24"/>
              </w:rPr>
            </w:pPr>
            <w:r w:rsidRPr="001605DB">
              <w:rPr>
                <w:szCs w:val="24"/>
              </w:rPr>
              <w:t>Special Issues o</w:t>
            </w:r>
            <w:r w:rsidR="00631C56">
              <w:rPr>
                <w:szCs w:val="24"/>
              </w:rPr>
              <w:t>r</w:t>
            </w:r>
            <w:r w:rsidRPr="001605DB">
              <w:rPr>
                <w:szCs w:val="24"/>
              </w:rPr>
              <w:t xml:space="preserve"> Constraints: </w:t>
            </w:r>
          </w:p>
          <w:p w14:paraId="730DC841" w14:textId="61243979" w:rsidR="00701FAB" w:rsidRDefault="008A2989" w:rsidP="00505C2C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 system will require manual input of inventory. A future enhancement will include barcode scanning with a smartphone’s camera.</w:t>
            </w:r>
          </w:p>
          <w:p w14:paraId="38462F73" w14:textId="42F26721" w:rsidR="006364C6" w:rsidRPr="001605DB" w:rsidRDefault="006364C6" w:rsidP="00505C2C">
            <w:pPr>
              <w:rPr>
                <w:b w:val="0"/>
                <w:bCs w:val="0"/>
                <w:szCs w:val="24"/>
              </w:rPr>
            </w:pPr>
          </w:p>
        </w:tc>
      </w:tr>
    </w:tbl>
    <w:p w14:paraId="59C5C843" w14:textId="27B14707" w:rsidR="00A072C2" w:rsidRDefault="00A072C2" w:rsidP="008A2989">
      <w:pPr>
        <w:pStyle w:val="Heading1"/>
      </w:pPr>
    </w:p>
    <w:p w14:paraId="56FEAE4F" w14:textId="77777777" w:rsidR="00A655AB" w:rsidRPr="00A655AB" w:rsidRDefault="00A655AB" w:rsidP="00A655AB"/>
    <w:p w14:paraId="08D23933" w14:textId="13A0A655" w:rsidR="001C5BF2" w:rsidRDefault="00880351" w:rsidP="008A2989">
      <w:pPr>
        <w:pStyle w:val="Heading1"/>
      </w:pPr>
      <w:bookmarkStart w:id="8" w:name="_Toc71735550"/>
      <w:r>
        <w:lastRenderedPageBreak/>
        <w:t>Work Plan</w:t>
      </w:r>
      <w:bookmarkEnd w:id="8"/>
    </w:p>
    <w:p w14:paraId="2A17E1EB" w14:textId="2A16344A" w:rsidR="00880351" w:rsidRDefault="00880351" w:rsidP="00880351"/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5F5C34" w14:paraId="7E06F3BC" w14:textId="77777777" w:rsidTr="007C1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5B7D2AC9" w14:textId="77777777" w:rsidR="007C1D47" w:rsidRDefault="007C1D47" w:rsidP="007C1D47">
            <w:pPr>
              <w:rPr>
                <w:b w:val="0"/>
                <w:bCs w:val="0"/>
              </w:rPr>
            </w:pPr>
          </w:p>
          <w:p w14:paraId="6D9FBE91" w14:textId="77777777" w:rsidR="007C1D47" w:rsidRDefault="005F5C34" w:rsidP="007C1D47">
            <w:pPr>
              <w:jc w:val="center"/>
              <w:rPr>
                <w:b w:val="0"/>
                <w:bCs w:val="0"/>
              </w:rPr>
            </w:pPr>
            <w:r>
              <w:t>Task Name</w:t>
            </w:r>
          </w:p>
          <w:p w14:paraId="631DABDA" w14:textId="6BDF3922" w:rsidR="007C1D47" w:rsidRDefault="007C1D47" w:rsidP="007C1D47"/>
        </w:tc>
        <w:tc>
          <w:tcPr>
            <w:tcW w:w="2157" w:type="dxa"/>
          </w:tcPr>
          <w:p w14:paraId="5F00ED2D" w14:textId="77777777" w:rsidR="007C1D47" w:rsidRDefault="007C1D47" w:rsidP="00880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0456A876" w14:textId="245EAC33" w:rsidR="005F5C34" w:rsidRDefault="005F5C34" w:rsidP="007C1D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Start Date</w:t>
            </w:r>
          </w:p>
        </w:tc>
        <w:tc>
          <w:tcPr>
            <w:tcW w:w="2158" w:type="dxa"/>
          </w:tcPr>
          <w:p w14:paraId="7829B9EB" w14:textId="77777777" w:rsidR="007C1D47" w:rsidRDefault="007C1D47" w:rsidP="00880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0B895751" w14:textId="4197D095" w:rsidR="005F5C34" w:rsidRDefault="005F5C34" w:rsidP="007C1D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End Date</w:t>
            </w:r>
          </w:p>
        </w:tc>
        <w:tc>
          <w:tcPr>
            <w:tcW w:w="2158" w:type="dxa"/>
          </w:tcPr>
          <w:p w14:paraId="5108767F" w14:textId="77777777" w:rsidR="007C1D47" w:rsidRDefault="007C1D47" w:rsidP="00880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E7647E" w14:textId="73CE6BBF" w:rsidR="005F5C34" w:rsidRDefault="005F5C34" w:rsidP="007C1D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5F5C34" w14:paraId="735B6652" w14:textId="77777777" w:rsidTr="007C1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0378C03A" w14:textId="77777777" w:rsidR="007C1D47" w:rsidRDefault="007C1D47" w:rsidP="00880351">
            <w:pPr>
              <w:rPr>
                <w:b w:val="0"/>
                <w:bCs w:val="0"/>
              </w:rPr>
            </w:pPr>
          </w:p>
          <w:p w14:paraId="482610C8" w14:textId="775E9B4D" w:rsidR="005F5C34" w:rsidRDefault="005F5C34" w:rsidP="007C1D47">
            <w:pPr>
              <w:jc w:val="center"/>
              <w:rPr>
                <w:b w:val="0"/>
                <w:bCs w:val="0"/>
              </w:rPr>
            </w:pPr>
            <w:r>
              <w:t>System Request</w:t>
            </w:r>
          </w:p>
          <w:p w14:paraId="6BC17BD0" w14:textId="2381DDC8" w:rsidR="007C1D47" w:rsidRDefault="007C1D47" w:rsidP="00880351"/>
        </w:tc>
        <w:tc>
          <w:tcPr>
            <w:tcW w:w="2157" w:type="dxa"/>
          </w:tcPr>
          <w:p w14:paraId="400E4C5B" w14:textId="77777777" w:rsidR="007C1D47" w:rsidRDefault="007C1D47" w:rsidP="008803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8B7D8F7" w14:textId="4A73303C" w:rsidR="005F5C34" w:rsidRDefault="00570675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3/11/2021</w:t>
            </w:r>
          </w:p>
        </w:tc>
        <w:tc>
          <w:tcPr>
            <w:tcW w:w="2158" w:type="dxa"/>
          </w:tcPr>
          <w:p w14:paraId="70DF31F7" w14:textId="77777777" w:rsidR="007C1D47" w:rsidRDefault="007C1D47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00B660E" w14:textId="7F9421BC" w:rsidR="005F5C34" w:rsidRDefault="00144B0E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3/17/2021</w:t>
            </w:r>
          </w:p>
        </w:tc>
        <w:tc>
          <w:tcPr>
            <w:tcW w:w="2158" w:type="dxa"/>
          </w:tcPr>
          <w:p w14:paraId="5A446018" w14:textId="77777777" w:rsidR="007C1D47" w:rsidRDefault="007C1D47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056F756" w14:textId="3D8CB68F" w:rsidR="005F5C34" w:rsidRDefault="00144B0E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5F5C34" w14:paraId="451FEBE6" w14:textId="77777777" w:rsidTr="007C1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1AECA01D" w14:textId="77777777" w:rsidR="007C1D47" w:rsidRDefault="007C1D47" w:rsidP="00880351">
            <w:pPr>
              <w:rPr>
                <w:b w:val="0"/>
                <w:bCs w:val="0"/>
              </w:rPr>
            </w:pPr>
          </w:p>
          <w:p w14:paraId="3103DD54" w14:textId="77777777" w:rsidR="005F5C34" w:rsidRDefault="00144B0E" w:rsidP="007C1D47">
            <w:pPr>
              <w:jc w:val="center"/>
              <w:rPr>
                <w:b w:val="0"/>
                <w:bCs w:val="0"/>
              </w:rPr>
            </w:pPr>
            <w:r>
              <w:t>System Proposal</w:t>
            </w:r>
          </w:p>
          <w:p w14:paraId="14714DF4" w14:textId="02C7408C" w:rsidR="007C1D47" w:rsidRDefault="007C1D47" w:rsidP="00880351"/>
        </w:tc>
        <w:tc>
          <w:tcPr>
            <w:tcW w:w="2157" w:type="dxa"/>
          </w:tcPr>
          <w:p w14:paraId="709A5E38" w14:textId="77777777" w:rsidR="007C1D47" w:rsidRDefault="007C1D47" w:rsidP="007C1D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C84E59" w14:textId="7C4EA845" w:rsidR="005F5C34" w:rsidRDefault="008B2F5A" w:rsidP="007C1D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4/1/2021</w:t>
            </w:r>
          </w:p>
        </w:tc>
        <w:tc>
          <w:tcPr>
            <w:tcW w:w="2158" w:type="dxa"/>
          </w:tcPr>
          <w:p w14:paraId="1D036087" w14:textId="77777777" w:rsidR="007C1D47" w:rsidRDefault="007C1D47" w:rsidP="007C1D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729BD3" w14:textId="6D1D6D9F" w:rsidR="005F5C34" w:rsidRDefault="00B73DF9" w:rsidP="007C1D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4/14/2021</w:t>
            </w:r>
          </w:p>
        </w:tc>
        <w:tc>
          <w:tcPr>
            <w:tcW w:w="2158" w:type="dxa"/>
          </w:tcPr>
          <w:p w14:paraId="429AABD4" w14:textId="77777777" w:rsidR="007C1D47" w:rsidRDefault="007C1D47" w:rsidP="007C1D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BD0D247" w14:textId="259AE6F3" w:rsidR="005F5C34" w:rsidRDefault="00B73DF9" w:rsidP="007C1D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B73DF9" w14:paraId="44E9D046" w14:textId="77777777" w:rsidTr="007C1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2A584E4D" w14:textId="77777777" w:rsidR="007C1D47" w:rsidRDefault="007C1D47" w:rsidP="00880351">
            <w:pPr>
              <w:rPr>
                <w:b w:val="0"/>
                <w:bCs w:val="0"/>
              </w:rPr>
            </w:pPr>
          </w:p>
          <w:p w14:paraId="32F605A2" w14:textId="77777777" w:rsidR="00B73DF9" w:rsidRDefault="00B73DF9" w:rsidP="007C1D47">
            <w:pPr>
              <w:jc w:val="center"/>
              <w:rPr>
                <w:b w:val="0"/>
                <w:bCs w:val="0"/>
              </w:rPr>
            </w:pPr>
            <w:r>
              <w:t>Work Plan</w:t>
            </w:r>
          </w:p>
          <w:p w14:paraId="0151035D" w14:textId="18C0AE93" w:rsidR="007C1D47" w:rsidRDefault="007C1D47" w:rsidP="00880351"/>
        </w:tc>
        <w:tc>
          <w:tcPr>
            <w:tcW w:w="2157" w:type="dxa"/>
          </w:tcPr>
          <w:p w14:paraId="5AD45E3F" w14:textId="77777777" w:rsidR="007C1D47" w:rsidRDefault="007C1D47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BFABF22" w14:textId="2342F597" w:rsidR="00B73DF9" w:rsidRDefault="007C1D47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4/7/2021</w:t>
            </w:r>
          </w:p>
        </w:tc>
        <w:tc>
          <w:tcPr>
            <w:tcW w:w="2158" w:type="dxa"/>
          </w:tcPr>
          <w:p w14:paraId="7FB18699" w14:textId="77777777" w:rsidR="007C1D47" w:rsidRDefault="007C1D47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D83459A" w14:textId="2030802A" w:rsidR="00B73DF9" w:rsidRDefault="007C1D47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TBD</w:t>
            </w:r>
          </w:p>
        </w:tc>
        <w:tc>
          <w:tcPr>
            <w:tcW w:w="2158" w:type="dxa"/>
          </w:tcPr>
          <w:p w14:paraId="17E74915" w14:textId="77777777" w:rsidR="007C1D47" w:rsidRDefault="007C1D47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01230E0" w14:textId="58859663" w:rsidR="00B73DF9" w:rsidRDefault="007C1D47" w:rsidP="007C1D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Progress</w:t>
            </w:r>
          </w:p>
        </w:tc>
      </w:tr>
    </w:tbl>
    <w:p w14:paraId="30E0C942" w14:textId="11202168" w:rsidR="00880351" w:rsidRDefault="00880351" w:rsidP="00880351"/>
    <w:p w14:paraId="7A6B4928" w14:textId="00E273DA" w:rsidR="0020654A" w:rsidRDefault="0020654A" w:rsidP="00880351"/>
    <w:p w14:paraId="0A833077" w14:textId="7708343F" w:rsidR="0020654A" w:rsidRDefault="00305CCC" w:rsidP="00880351">
      <w:r>
        <w:t xml:space="preserve">The Work Plan is a work in progress and will be updated </w:t>
      </w:r>
      <w:r w:rsidR="004D6445">
        <w:t>once more tasks are assigned.</w:t>
      </w:r>
    </w:p>
    <w:p w14:paraId="1E59DDDC" w14:textId="78A0FC30" w:rsidR="00880351" w:rsidRDefault="00880351" w:rsidP="00880351"/>
    <w:p w14:paraId="52F7B147" w14:textId="0358C3BE" w:rsidR="00880351" w:rsidRDefault="00880351" w:rsidP="00880351"/>
    <w:p w14:paraId="7F5A066B" w14:textId="3BB53221" w:rsidR="00880351" w:rsidRDefault="00880351" w:rsidP="00880351"/>
    <w:p w14:paraId="3150EE30" w14:textId="08CE64E2" w:rsidR="00880351" w:rsidRDefault="00880351" w:rsidP="00880351"/>
    <w:p w14:paraId="7100E37A" w14:textId="4A23B40F" w:rsidR="00880351" w:rsidRDefault="00880351" w:rsidP="00880351"/>
    <w:p w14:paraId="56BF7D4A" w14:textId="0B36518F" w:rsidR="00880351" w:rsidRDefault="00880351" w:rsidP="00880351"/>
    <w:p w14:paraId="3DE38DFA" w14:textId="5DCA7E0B" w:rsidR="00880351" w:rsidRDefault="00880351" w:rsidP="00880351"/>
    <w:p w14:paraId="6D2B1E7D" w14:textId="75CBE54F" w:rsidR="00880351" w:rsidRDefault="00A45656" w:rsidP="00A072C2">
      <w:pPr>
        <w:pStyle w:val="Heading1"/>
      </w:pPr>
      <w:bookmarkStart w:id="9" w:name="_Toc71735551"/>
      <w:r>
        <w:lastRenderedPageBreak/>
        <w:t>Feasibility Analysis</w:t>
      </w:r>
      <w:bookmarkEnd w:id="9"/>
    </w:p>
    <w:p w14:paraId="7C15CAD1" w14:textId="77777777" w:rsidR="00701FAB" w:rsidRDefault="00701FAB" w:rsidP="00701FAB"/>
    <w:p w14:paraId="2A28F16D" w14:textId="10C1F662" w:rsidR="00A45656" w:rsidRDefault="00A45656" w:rsidP="001B1CFB">
      <w:pPr>
        <w:pStyle w:val="Heading2"/>
      </w:pPr>
      <w:bookmarkStart w:id="10" w:name="_Toc71735552"/>
      <w:r>
        <w:t>Technical Feasibility</w:t>
      </w:r>
      <w:r w:rsidR="009334CC">
        <w:t>:</w:t>
      </w:r>
      <w:bookmarkEnd w:id="10"/>
    </w:p>
    <w:p w14:paraId="7BA519E6" w14:textId="77777777" w:rsidR="003B7DE5" w:rsidRDefault="003B7DE5" w:rsidP="003B7DE5">
      <w:pPr>
        <w:pStyle w:val="ListParagraph"/>
        <w:numPr>
          <w:ilvl w:val="0"/>
          <w:numId w:val="18"/>
        </w:numPr>
        <w:spacing w:before="0" w:after="160" w:line="259" w:lineRule="auto"/>
      </w:pPr>
      <w:r>
        <w:t>Food Management’s risk regarding familiarity with inventory management applications is high.</w:t>
      </w:r>
    </w:p>
    <w:p w14:paraId="07DF8DA9" w14:textId="77777777" w:rsidR="003B7DE5" w:rsidRDefault="003B7DE5" w:rsidP="003B7DE5">
      <w:pPr>
        <w:pStyle w:val="ListParagraph"/>
        <w:numPr>
          <w:ilvl w:val="1"/>
          <w:numId w:val="18"/>
        </w:numPr>
        <w:spacing w:before="0" w:after="160" w:line="259" w:lineRule="auto"/>
      </w:pPr>
      <w:r>
        <w:t>Developer has no experience creating an inventory management application.</w:t>
      </w:r>
    </w:p>
    <w:p w14:paraId="264A3EAC" w14:textId="77777777" w:rsidR="003B7DE5" w:rsidRDefault="003B7DE5" w:rsidP="003B7DE5">
      <w:pPr>
        <w:pStyle w:val="ListParagraph"/>
        <w:numPr>
          <w:ilvl w:val="1"/>
          <w:numId w:val="18"/>
        </w:numPr>
        <w:spacing w:before="0" w:after="160" w:line="259" w:lineRule="auto"/>
      </w:pPr>
      <w:r>
        <w:t>Developer has knowledge regarding the subject matter of the application.</w:t>
      </w:r>
    </w:p>
    <w:p w14:paraId="095321C2" w14:textId="6B129D1F" w:rsidR="003B7DE5" w:rsidRDefault="003B7DE5" w:rsidP="003B7DE5">
      <w:pPr>
        <w:pStyle w:val="ListParagraph"/>
        <w:numPr>
          <w:ilvl w:val="1"/>
          <w:numId w:val="18"/>
        </w:numPr>
        <w:spacing w:before="0" w:after="160" w:line="259" w:lineRule="auto"/>
      </w:pPr>
      <w:r>
        <w:t>Resources are available to assist with development of the application.</w:t>
      </w:r>
    </w:p>
    <w:p w14:paraId="4422AF5D" w14:textId="77777777" w:rsidR="00701FAB" w:rsidRDefault="00701FAB" w:rsidP="00701FAB">
      <w:pPr>
        <w:spacing w:before="0" w:after="160" w:line="259" w:lineRule="auto"/>
      </w:pPr>
    </w:p>
    <w:p w14:paraId="2B7996F2" w14:textId="14D33C86" w:rsidR="009334CC" w:rsidRDefault="003B7DE5" w:rsidP="003B7DE5">
      <w:pPr>
        <w:pStyle w:val="Heading2"/>
      </w:pPr>
      <w:bookmarkStart w:id="11" w:name="_Toc71735553"/>
      <w:r>
        <w:t>Economic Feasibility:</w:t>
      </w:r>
      <w:bookmarkEnd w:id="11"/>
    </w:p>
    <w:p w14:paraId="6C2E5FEE" w14:textId="77777777" w:rsidR="00FA0969" w:rsidRDefault="00FA0969" w:rsidP="00FA0969">
      <w:pPr>
        <w:pStyle w:val="ListParagraph"/>
        <w:numPr>
          <w:ilvl w:val="0"/>
          <w:numId w:val="19"/>
        </w:numPr>
        <w:spacing w:before="0" w:after="160" w:line="259" w:lineRule="auto"/>
      </w:pPr>
      <w:r>
        <w:t>Food Management will operate at a loss initially.</w:t>
      </w:r>
    </w:p>
    <w:p w14:paraId="4A230D85" w14:textId="77777777" w:rsidR="00FA0969" w:rsidRDefault="00FA0969" w:rsidP="00FA0969">
      <w:pPr>
        <w:pStyle w:val="ListParagraph"/>
        <w:numPr>
          <w:ilvl w:val="1"/>
          <w:numId w:val="19"/>
        </w:numPr>
        <w:spacing w:before="0" w:after="160" w:line="259" w:lineRule="auto"/>
      </w:pPr>
      <w:r>
        <w:t>The application will be free to use.</w:t>
      </w:r>
    </w:p>
    <w:p w14:paraId="3DCA7C10" w14:textId="449A030F" w:rsidR="00FA0969" w:rsidRDefault="00FA0969" w:rsidP="00FA0969">
      <w:pPr>
        <w:pStyle w:val="ListParagraph"/>
        <w:numPr>
          <w:ilvl w:val="0"/>
          <w:numId w:val="19"/>
        </w:numPr>
        <w:spacing w:before="0" w:after="160" w:line="259" w:lineRule="auto"/>
      </w:pPr>
      <w:r>
        <w:t>Once a large userbase is established, demographic data can be sold to grocery stores.</w:t>
      </w:r>
    </w:p>
    <w:p w14:paraId="63743FA6" w14:textId="77777777" w:rsidR="00701FAB" w:rsidRDefault="00701FAB" w:rsidP="00701FAB">
      <w:pPr>
        <w:spacing w:before="0" w:after="160" w:line="259" w:lineRule="auto"/>
      </w:pPr>
    </w:p>
    <w:p w14:paraId="06C5A505" w14:textId="1554547F" w:rsidR="003B7DE5" w:rsidRDefault="00FA0969" w:rsidP="00FA0969">
      <w:pPr>
        <w:pStyle w:val="Heading2"/>
      </w:pPr>
      <w:bookmarkStart w:id="12" w:name="_Toc71735554"/>
      <w:r>
        <w:t>Organizational Feasibility:</w:t>
      </w:r>
      <w:bookmarkEnd w:id="12"/>
    </w:p>
    <w:p w14:paraId="6C4C3E7C" w14:textId="77777777" w:rsidR="0020654A" w:rsidRDefault="0020654A" w:rsidP="0020654A">
      <w:pPr>
        <w:pStyle w:val="ListParagraph"/>
        <w:numPr>
          <w:ilvl w:val="0"/>
          <w:numId w:val="21"/>
        </w:numPr>
        <w:spacing w:before="0" w:after="160" w:line="259" w:lineRule="auto"/>
      </w:pPr>
      <w:r>
        <w:t>Food Managements risk regarding the organization is low.</w:t>
      </w:r>
    </w:p>
    <w:p w14:paraId="44060C43" w14:textId="77777777" w:rsidR="0020654A" w:rsidRDefault="0020654A" w:rsidP="0020654A">
      <w:pPr>
        <w:pStyle w:val="ListParagraph"/>
        <w:numPr>
          <w:ilvl w:val="1"/>
          <w:numId w:val="21"/>
        </w:numPr>
        <w:spacing w:before="0" w:after="160" w:line="259" w:lineRule="auto"/>
      </w:pPr>
      <w:r>
        <w:t>Developer’s interest in the project is strong.</w:t>
      </w:r>
    </w:p>
    <w:p w14:paraId="371151DD" w14:textId="77777777" w:rsidR="0020654A" w:rsidRDefault="0020654A" w:rsidP="0020654A">
      <w:pPr>
        <w:pStyle w:val="ListParagraph"/>
        <w:numPr>
          <w:ilvl w:val="0"/>
          <w:numId w:val="21"/>
        </w:numPr>
        <w:spacing w:before="0" w:after="160" w:line="259" w:lineRule="auto"/>
      </w:pPr>
      <w:r>
        <w:t xml:space="preserve">Provides value for users looking to save money on groceries. </w:t>
      </w:r>
    </w:p>
    <w:p w14:paraId="4A624AEB" w14:textId="587CBA30" w:rsidR="001605DB" w:rsidRDefault="0020654A" w:rsidP="0020654A">
      <w:pPr>
        <w:pStyle w:val="ListParagraph"/>
        <w:numPr>
          <w:ilvl w:val="0"/>
          <w:numId w:val="21"/>
        </w:numPr>
        <w:spacing w:before="0" w:after="160" w:line="259" w:lineRule="auto"/>
      </w:pPr>
      <w:r>
        <w:t>There is no existing system to replace.</w:t>
      </w:r>
    </w:p>
    <w:p w14:paraId="66C6534B" w14:textId="2958E1D6" w:rsidR="001605DB" w:rsidRDefault="001605DB" w:rsidP="001605DB"/>
    <w:p w14:paraId="51DC9207" w14:textId="15DAF4BB" w:rsidR="001605DB" w:rsidRDefault="001605DB" w:rsidP="001605DB"/>
    <w:p w14:paraId="0BEB69C7" w14:textId="6145A17A" w:rsidR="001605DB" w:rsidRDefault="001605DB" w:rsidP="001605DB"/>
    <w:p w14:paraId="4750A946" w14:textId="7C7AC81B" w:rsidR="001605DB" w:rsidRDefault="001605DB" w:rsidP="001605DB"/>
    <w:p w14:paraId="0D5BA04F" w14:textId="3583AD1B" w:rsidR="001605DB" w:rsidRDefault="001605DB" w:rsidP="001605DB"/>
    <w:p w14:paraId="1794C64B" w14:textId="77777777" w:rsidR="00635EB3" w:rsidRDefault="00635EB3" w:rsidP="001605DB"/>
    <w:p w14:paraId="5874CDF8" w14:textId="3CF6E545" w:rsidR="0020654A" w:rsidRDefault="0020654A" w:rsidP="0020654A">
      <w:pPr>
        <w:pStyle w:val="Heading1"/>
      </w:pPr>
      <w:bookmarkStart w:id="13" w:name="_Toc71735555"/>
      <w:r>
        <w:lastRenderedPageBreak/>
        <w:t>Requirements Definition</w:t>
      </w:r>
      <w:bookmarkEnd w:id="13"/>
    </w:p>
    <w:p w14:paraId="7B45881D" w14:textId="77777777" w:rsidR="00635EB3" w:rsidRDefault="00635EB3" w:rsidP="00635EB3"/>
    <w:p w14:paraId="2369AB72" w14:textId="32081620" w:rsidR="00884BD3" w:rsidRDefault="00884BD3" w:rsidP="00884BD3">
      <w:pPr>
        <w:pStyle w:val="Heading2"/>
      </w:pPr>
      <w:bookmarkStart w:id="14" w:name="_Toc71735556"/>
      <w:r>
        <w:t>Functional Requirements</w:t>
      </w:r>
      <w:bookmarkEnd w:id="14"/>
    </w:p>
    <w:p w14:paraId="14AC324C" w14:textId="77777777" w:rsidR="00B23813" w:rsidRDefault="00B23813" w:rsidP="00B23813">
      <w:pPr>
        <w:pStyle w:val="ListParagraph"/>
        <w:numPr>
          <w:ilvl w:val="0"/>
          <w:numId w:val="24"/>
        </w:numPr>
        <w:spacing w:before="0" w:after="160" w:line="259" w:lineRule="auto"/>
      </w:pPr>
      <w:r>
        <w:t>Inventory</w:t>
      </w:r>
    </w:p>
    <w:p w14:paraId="2D125252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Display the user’s inventory.</w:t>
      </w:r>
    </w:p>
    <w:p w14:paraId="32ECDCEC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Provide a means for adding items to their inventory.</w:t>
      </w:r>
    </w:p>
    <w:p w14:paraId="43E40800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Allow users to add, edit and delete user-defined items.</w:t>
      </w:r>
    </w:p>
    <w:p w14:paraId="1E13BFAB" w14:textId="77777777" w:rsidR="00B23813" w:rsidRDefault="00B23813" w:rsidP="00B23813">
      <w:pPr>
        <w:pStyle w:val="ListParagraph"/>
        <w:numPr>
          <w:ilvl w:val="0"/>
          <w:numId w:val="24"/>
        </w:numPr>
        <w:spacing w:before="0" w:after="160" w:line="259" w:lineRule="auto"/>
      </w:pPr>
      <w:r>
        <w:t>Recipes</w:t>
      </w:r>
    </w:p>
    <w:p w14:paraId="76ACCA86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Display recipes containing a picture, ingredients, and directions.</w:t>
      </w:r>
    </w:p>
    <w:p w14:paraId="5DE27ADA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Suggest recipes based on items in the user’s inventory.</w:t>
      </w:r>
    </w:p>
    <w:p w14:paraId="548FE6EB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Provide a means to search for recipes.</w:t>
      </w:r>
    </w:p>
    <w:p w14:paraId="2F9AAA87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Track user’s favorite recipes.</w:t>
      </w:r>
    </w:p>
    <w:p w14:paraId="5B8CB8C2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Provide a means for users to store their own recipes.</w:t>
      </w:r>
    </w:p>
    <w:p w14:paraId="4098E1C3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Allow users to add a recipe’s ingredients to their shopping list.</w:t>
      </w:r>
    </w:p>
    <w:p w14:paraId="4419D646" w14:textId="77777777" w:rsidR="00B23813" w:rsidRDefault="00B23813" w:rsidP="00B23813">
      <w:pPr>
        <w:pStyle w:val="ListParagraph"/>
        <w:numPr>
          <w:ilvl w:val="0"/>
          <w:numId w:val="24"/>
        </w:numPr>
        <w:spacing w:before="0" w:after="160" w:line="259" w:lineRule="auto"/>
      </w:pPr>
      <w:r>
        <w:t>Shopping List</w:t>
      </w:r>
    </w:p>
    <w:p w14:paraId="2E3E0C81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Display the user’s shopping list.</w:t>
      </w:r>
    </w:p>
    <w:p w14:paraId="1D7278DF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Allow user to add or remove items.</w:t>
      </w:r>
    </w:p>
    <w:p w14:paraId="4B93CBD7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Store user’s previous shopping list and allow them to view it.</w:t>
      </w:r>
    </w:p>
    <w:p w14:paraId="7FFFE638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Allow the user to mark off items obtained.</w:t>
      </w:r>
    </w:p>
    <w:p w14:paraId="173000DC" w14:textId="77777777" w:rsidR="00B23813" w:rsidRDefault="00B23813" w:rsidP="00B23813">
      <w:pPr>
        <w:pStyle w:val="ListParagraph"/>
        <w:numPr>
          <w:ilvl w:val="1"/>
          <w:numId w:val="24"/>
        </w:numPr>
        <w:spacing w:before="0" w:after="160" w:line="259" w:lineRule="auto"/>
      </w:pPr>
      <w:r>
        <w:t>Print the shopping list.</w:t>
      </w:r>
    </w:p>
    <w:p w14:paraId="08B9C167" w14:textId="593D3361" w:rsidR="00B23813" w:rsidRDefault="00B23813" w:rsidP="00B23813">
      <w:pPr>
        <w:pStyle w:val="ListParagraph"/>
        <w:ind w:left="1440"/>
      </w:pPr>
    </w:p>
    <w:p w14:paraId="1BE8FB77" w14:textId="73874B4A" w:rsidR="00B23813" w:rsidRDefault="00B23813" w:rsidP="00B23813">
      <w:pPr>
        <w:pStyle w:val="Heading2"/>
      </w:pPr>
      <w:bookmarkStart w:id="15" w:name="_Toc71735557"/>
      <w:r>
        <w:t>Nonfunctional Requirements</w:t>
      </w:r>
      <w:bookmarkEnd w:id="15"/>
    </w:p>
    <w:p w14:paraId="2726DC7E" w14:textId="77777777" w:rsidR="00820BA4" w:rsidRDefault="00820BA4" w:rsidP="00820BA4">
      <w:pPr>
        <w:pStyle w:val="ListParagraph"/>
        <w:numPr>
          <w:ilvl w:val="0"/>
          <w:numId w:val="26"/>
        </w:numPr>
        <w:spacing w:before="0" w:after="160" w:line="259" w:lineRule="auto"/>
      </w:pPr>
      <w:r>
        <w:t>Operational</w:t>
      </w:r>
    </w:p>
    <w:p w14:paraId="18E59F73" w14:textId="77777777" w:rsidR="00820BA4" w:rsidRDefault="00820BA4" w:rsidP="00820BA4">
      <w:pPr>
        <w:pStyle w:val="ListParagraph"/>
        <w:numPr>
          <w:ilvl w:val="1"/>
          <w:numId w:val="26"/>
        </w:numPr>
        <w:spacing w:before="0" w:after="160" w:line="259" w:lineRule="auto"/>
      </w:pPr>
      <w:r>
        <w:t>The system should be accessible on the Web.</w:t>
      </w:r>
    </w:p>
    <w:p w14:paraId="3C22C8CF" w14:textId="77777777" w:rsidR="00820BA4" w:rsidRDefault="00820BA4" w:rsidP="00820BA4">
      <w:pPr>
        <w:pStyle w:val="ListParagraph"/>
        <w:numPr>
          <w:ilvl w:val="1"/>
          <w:numId w:val="26"/>
        </w:numPr>
        <w:spacing w:before="0" w:after="160" w:line="259" w:lineRule="auto"/>
      </w:pPr>
      <w:r>
        <w:t>The system should be compatible with mobile devices.</w:t>
      </w:r>
    </w:p>
    <w:p w14:paraId="1D7E725C" w14:textId="77777777" w:rsidR="00820BA4" w:rsidRDefault="00820BA4" w:rsidP="00820BA4">
      <w:pPr>
        <w:pStyle w:val="ListParagraph"/>
        <w:numPr>
          <w:ilvl w:val="0"/>
          <w:numId w:val="26"/>
        </w:numPr>
        <w:spacing w:before="0" w:after="160" w:line="259" w:lineRule="auto"/>
      </w:pPr>
      <w:r>
        <w:t>Performance</w:t>
      </w:r>
    </w:p>
    <w:p w14:paraId="16F60000" w14:textId="77777777" w:rsidR="00820BA4" w:rsidRDefault="00820BA4" w:rsidP="00820BA4">
      <w:pPr>
        <w:pStyle w:val="ListParagraph"/>
        <w:numPr>
          <w:ilvl w:val="1"/>
          <w:numId w:val="26"/>
        </w:numPr>
        <w:spacing w:before="0" w:after="160" w:line="259" w:lineRule="auto"/>
      </w:pPr>
      <w:r>
        <w:t>The system should always be available.</w:t>
      </w:r>
    </w:p>
    <w:p w14:paraId="766ACBE6" w14:textId="77777777" w:rsidR="00820BA4" w:rsidRDefault="00820BA4" w:rsidP="00820BA4">
      <w:pPr>
        <w:pStyle w:val="ListParagraph"/>
        <w:numPr>
          <w:ilvl w:val="1"/>
          <w:numId w:val="26"/>
        </w:numPr>
        <w:spacing w:before="0" w:after="160" w:line="259" w:lineRule="auto"/>
      </w:pPr>
      <w:r>
        <w:t>The system should be able to process user’s input within 5 seconds.</w:t>
      </w:r>
    </w:p>
    <w:p w14:paraId="7A1D36D4" w14:textId="77777777" w:rsidR="00820BA4" w:rsidRDefault="00820BA4" w:rsidP="00820BA4">
      <w:pPr>
        <w:pStyle w:val="ListParagraph"/>
        <w:numPr>
          <w:ilvl w:val="0"/>
          <w:numId w:val="26"/>
        </w:numPr>
        <w:spacing w:before="0" w:after="160" w:line="259" w:lineRule="auto"/>
      </w:pPr>
      <w:r>
        <w:t>Security</w:t>
      </w:r>
    </w:p>
    <w:p w14:paraId="4DCD6205" w14:textId="77777777" w:rsidR="00820BA4" w:rsidRDefault="00820BA4" w:rsidP="00820BA4">
      <w:pPr>
        <w:pStyle w:val="ListParagraph"/>
        <w:numPr>
          <w:ilvl w:val="1"/>
          <w:numId w:val="26"/>
        </w:numPr>
        <w:spacing w:before="0" w:after="160" w:line="259" w:lineRule="auto"/>
      </w:pPr>
      <w:r>
        <w:t>User’s login credentials should be secure.</w:t>
      </w:r>
    </w:p>
    <w:p w14:paraId="5B362F29" w14:textId="77777777" w:rsidR="00820BA4" w:rsidRDefault="00820BA4" w:rsidP="00820BA4">
      <w:pPr>
        <w:pStyle w:val="ListParagraph"/>
        <w:numPr>
          <w:ilvl w:val="0"/>
          <w:numId w:val="26"/>
        </w:numPr>
        <w:spacing w:before="0" w:after="160" w:line="259" w:lineRule="auto"/>
      </w:pPr>
      <w:r>
        <w:t>Cultural &amp; Political</w:t>
      </w:r>
    </w:p>
    <w:p w14:paraId="48BC0D76" w14:textId="77777777" w:rsidR="00820BA4" w:rsidRPr="000772D8" w:rsidRDefault="00820BA4" w:rsidP="00820BA4">
      <w:pPr>
        <w:pStyle w:val="ListParagraph"/>
        <w:numPr>
          <w:ilvl w:val="1"/>
          <w:numId w:val="26"/>
        </w:numPr>
        <w:spacing w:before="0" w:after="160" w:line="259" w:lineRule="auto"/>
      </w:pPr>
      <w:r>
        <w:t>The system should provide accommodations for users from diverse cultures and backgrounds.</w:t>
      </w:r>
    </w:p>
    <w:p w14:paraId="6EA9C3EC" w14:textId="01CE1911" w:rsidR="00820BA4" w:rsidRDefault="00820BA4" w:rsidP="00820BA4">
      <w:pPr>
        <w:pStyle w:val="ListParagraph"/>
      </w:pPr>
    </w:p>
    <w:p w14:paraId="5AA45D0B" w14:textId="55AEECEF" w:rsidR="00820BA4" w:rsidRDefault="0084590F" w:rsidP="0084590F">
      <w:pPr>
        <w:pStyle w:val="Heading1"/>
      </w:pPr>
      <w:bookmarkStart w:id="16" w:name="_Toc71735558"/>
      <w:r>
        <w:lastRenderedPageBreak/>
        <w:t>Use Cases</w:t>
      </w:r>
      <w:bookmarkEnd w:id="16"/>
    </w:p>
    <w:p w14:paraId="32C47640" w14:textId="24E58DC6" w:rsidR="0084590F" w:rsidRDefault="0084590F" w:rsidP="0084590F">
      <w:pPr>
        <w:pStyle w:val="Heading2"/>
      </w:pPr>
      <w:bookmarkStart w:id="17" w:name="_Toc71735559"/>
      <w:r>
        <w:t>Use Case #1</w:t>
      </w:r>
      <w:bookmarkEnd w:id="17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04B5A" w:rsidRPr="001605DB" w14:paraId="5EB4E4F1" w14:textId="77777777" w:rsidTr="002A4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33D16D43" w14:textId="77777777" w:rsidR="00897732" w:rsidRPr="001605DB" w:rsidRDefault="00505C2C" w:rsidP="00137F7F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Use Case Name: </w:t>
            </w:r>
          </w:p>
          <w:p w14:paraId="47A0DC56" w14:textId="77777777" w:rsidR="00404B5A" w:rsidRDefault="00505C2C" w:rsidP="00137F7F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Add Inventory Item</w:t>
            </w:r>
          </w:p>
          <w:p w14:paraId="5E00C5E6" w14:textId="0ACF23E6" w:rsidR="00B95573" w:rsidRPr="001605DB" w:rsidRDefault="00B95573" w:rsidP="00137F7F">
            <w:pPr>
              <w:rPr>
                <w:b w:val="0"/>
                <w:bCs w:val="0"/>
                <w:szCs w:val="24"/>
              </w:rPr>
            </w:pPr>
          </w:p>
        </w:tc>
      </w:tr>
      <w:tr w:rsidR="00404B5A" w:rsidRPr="001605DB" w14:paraId="44B3EF75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758EFD20" w14:textId="77777777" w:rsidR="00897732" w:rsidRPr="001605DB" w:rsidRDefault="00897732" w:rsidP="00897732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Actor: </w:t>
            </w:r>
          </w:p>
          <w:p w14:paraId="6EFC5EC3" w14:textId="77777777" w:rsidR="00404B5A" w:rsidRDefault="00897732" w:rsidP="00897732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</w:t>
            </w:r>
          </w:p>
          <w:p w14:paraId="5CBFC9F7" w14:textId="00AC59C4" w:rsidR="00B95573" w:rsidRPr="001605DB" w:rsidRDefault="00B95573" w:rsidP="00897732">
            <w:pPr>
              <w:rPr>
                <w:b w:val="0"/>
                <w:bCs w:val="0"/>
                <w:szCs w:val="24"/>
              </w:rPr>
            </w:pPr>
          </w:p>
        </w:tc>
      </w:tr>
      <w:tr w:rsidR="00404B5A" w:rsidRPr="001605DB" w14:paraId="119460B4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002A4117" w14:textId="77777777" w:rsidR="00DC466A" w:rsidRPr="001605DB" w:rsidRDefault="00DC466A" w:rsidP="00DC466A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Description: </w:t>
            </w:r>
          </w:p>
          <w:p w14:paraId="57950434" w14:textId="77777777" w:rsidR="00404B5A" w:rsidRDefault="00DC466A" w:rsidP="00DC466A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This use case describes how the user adds an item to inventory.</w:t>
            </w:r>
          </w:p>
          <w:p w14:paraId="45F63678" w14:textId="4DE4A4D9" w:rsidR="00B95573" w:rsidRPr="001605DB" w:rsidRDefault="00B95573" w:rsidP="00DC466A">
            <w:pPr>
              <w:rPr>
                <w:b w:val="0"/>
                <w:bCs w:val="0"/>
                <w:szCs w:val="24"/>
              </w:rPr>
            </w:pPr>
          </w:p>
        </w:tc>
      </w:tr>
      <w:tr w:rsidR="00404B5A" w:rsidRPr="001605DB" w14:paraId="56A9B95C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60BF999D" w14:textId="77777777" w:rsidR="00640678" w:rsidRPr="001605DB" w:rsidRDefault="00640678" w:rsidP="00640678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Trigger: </w:t>
            </w:r>
          </w:p>
          <w:p w14:paraId="50A43D1E" w14:textId="77777777" w:rsidR="00404B5A" w:rsidRDefault="00640678" w:rsidP="00640678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External</w:t>
            </w:r>
          </w:p>
          <w:p w14:paraId="044E9B55" w14:textId="62CC3F46" w:rsidR="00B95573" w:rsidRPr="001605DB" w:rsidRDefault="00B95573" w:rsidP="00640678">
            <w:pPr>
              <w:rPr>
                <w:b w:val="0"/>
                <w:bCs w:val="0"/>
                <w:szCs w:val="24"/>
              </w:rPr>
            </w:pPr>
          </w:p>
        </w:tc>
      </w:tr>
      <w:tr w:rsidR="00404B5A" w:rsidRPr="001605DB" w14:paraId="4945E312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433F0E2C" w14:textId="77777777" w:rsidR="000961DA" w:rsidRPr="001605DB" w:rsidRDefault="000961DA" w:rsidP="000961DA">
            <w:pPr>
              <w:rPr>
                <w:szCs w:val="24"/>
              </w:rPr>
            </w:pPr>
            <w:r w:rsidRPr="001605DB">
              <w:rPr>
                <w:szCs w:val="24"/>
              </w:rPr>
              <w:t>Normal Course:</w:t>
            </w:r>
          </w:p>
          <w:p w14:paraId="650F93CF" w14:textId="77777777" w:rsidR="000961DA" w:rsidRPr="001605DB" w:rsidRDefault="000961DA" w:rsidP="000961DA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arrives on the home page.</w:t>
            </w:r>
          </w:p>
          <w:p w14:paraId="21A666A2" w14:textId="77777777" w:rsidR="000961DA" w:rsidRPr="001605DB" w:rsidRDefault="000961DA" w:rsidP="000961DA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 the Inventory navigation button.</w:t>
            </w:r>
          </w:p>
          <w:p w14:paraId="07BC270D" w14:textId="77777777" w:rsidR="000961DA" w:rsidRPr="001605DB" w:rsidRDefault="000961DA" w:rsidP="000961DA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locates the item in the inventory list.</w:t>
            </w:r>
          </w:p>
          <w:p w14:paraId="5832DB2A" w14:textId="77777777" w:rsidR="000961DA" w:rsidRPr="001605DB" w:rsidRDefault="000961DA" w:rsidP="000961DA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updates the item’s quantity field to indicate one or more.</w:t>
            </w:r>
          </w:p>
          <w:p w14:paraId="4838E214" w14:textId="77BDBEEB" w:rsidR="00404B5A" w:rsidRPr="001605DB" w:rsidRDefault="000961DA" w:rsidP="000B026A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Submit button.</w:t>
            </w:r>
          </w:p>
        </w:tc>
      </w:tr>
      <w:tr w:rsidR="00404B5A" w:rsidRPr="001605DB" w14:paraId="3B83D779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45523987" w14:textId="77777777" w:rsidR="000B026A" w:rsidRPr="001605DB" w:rsidRDefault="000B026A" w:rsidP="000B026A">
            <w:pPr>
              <w:rPr>
                <w:szCs w:val="24"/>
              </w:rPr>
            </w:pPr>
            <w:r w:rsidRPr="001605DB">
              <w:rPr>
                <w:szCs w:val="24"/>
              </w:rPr>
              <w:t>Postconditions:</w:t>
            </w:r>
          </w:p>
          <w:p w14:paraId="7E75C921" w14:textId="77777777" w:rsidR="000B026A" w:rsidRPr="001605DB" w:rsidRDefault="000B026A" w:rsidP="000B026A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database is updated to reflect the change in the item’s quantity.</w:t>
            </w:r>
          </w:p>
          <w:p w14:paraId="19250029" w14:textId="5F10F9F1" w:rsidR="00404B5A" w:rsidRPr="001605DB" w:rsidRDefault="000B026A" w:rsidP="000B026A">
            <w:pPr>
              <w:pStyle w:val="ListParagraph"/>
              <w:numPr>
                <w:ilvl w:val="0"/>
                <w:numId w:val="28"/>
              </w:numPr>
              <w:spacing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is informed of the success of the task.</w:t>
            </w:r>
          </w:p>
        </w:tc>
      </w:tr>
      <w:tr w:rsidR="00404B5A" w:rsidRPr="001605DB" w14:paraId="05AB9BC8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12DC35DD" w14:textId="77777777" w:rsidR="00A80EE5" w:rsidRPr="001605DB" w:rsidRDefault="00A80EE5" w:rsidP="00A80EE5">
            <w:pPr>
              <w:rPr>
                <w:szCs w:val="24"/>
              </w:rPr>
            </w:pPr>
            <w:r w:rsidRPr="001605DB">
              <w:rPr>
                <w:szCs w:val="24"/>
              </w:rPr>
              <w:t>Exceptions:</w:t>
            </w:r>
          </w:p>
          <w:p w14:paraId="250B1DA1" w14:textId="77777777" w:rsidR="00A80EE5" w:rsidRPr="001605DB" w:rsidRDefault="00A80EE5" w:rsidP="00A80EE5">
            <w:pPr>
              <w:pStyle w:val="ListParagraph"/>
              <w:numPr>
                <w:ilvl w:val="0"/>
                <w:numId w:val="29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system fails to update the database.</w:t>
            </w:r>
          </w:p>
          <w:p w14:paraId="4BEE07BC" w14:textId="45C18494" w:rsidR="00404B5A" w:rsidRPr="001605DB" w:rsidRDefault="00A80EE5" w:rsidP="00A80EE5">
            <w:pPr>
              <w:pStyle w:val="ListParagraph"/>
              <w:numPr>
                <w:ilvl w:val="1"/>
                <w:numId w:val="29"/>
              </w:numPr>
              <w:spacing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System will inform user of the failure.</w:t>
            </w:r>
          </w:p>
        </w:tc>
      </w:tr>
    </w:tbl>
    <w:p w14:paraId="10F06721" w14:textId="31158F1D" w:rsidR="001605DB" w:rsidRDefault="001605DB" w:rsidP="001605DB"/>
    <w:p w14:paraId="23200C46" w14:textId="1F83B0E0" w:rsidR="00B43F10" w:rsidRDefault="00B43F10" w:rsidP="001605DB"/>
    <w:p w14:paraId="1A2533E1" w14:textId="77777777" w:rsidR="00B43F10" w:rsidRDefault="00B43F10" w:rsidP="001605DB"/>
    <w:p w14:paraId="6D1C2A47" w14:textId="4221D8F8" w:rsidR="00137F7F" w:rsidRDefault="008E2516" w:rsidP="008E2516">
      <w:pPr>
        <w:pStyle w:val="Heading2"/>
      </w:pPr>
      <w:bookmarkStart w:id="18" w:name="_Toc71735560"/>
      <w:r>
        <w:lastRenderedPageBreak/>
        <w:t>Use Case #2</w:t>
      </w:r>
      <w:bookmarkEnd w:id="18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52559" w:rsidRPr="001605DB" w14:paraId="2A7E3960" w14:textId="77777777" w:rsidTr="002A4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7266FB25" w14:textId="77777777" w:rsidR="002F3ED9" w:rsidRPr="001605DB" w:rsidRDefault="002F3ED9" w:rsidP="002F3ED9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Use Case Name: </w:t>
            </w:r>
          </w:p>
          <w:p w14:paraId="30630F2C" w14:textId="77777777" w:rsidR="00452559" w:rsidRDefault="002F3ED9" w:rsidP="002F3ED9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Create User-Defined Inventory Item</w:t>
            </w:r>
          </w:p>
          <w:p w14:paraId="40EEF6C8" w14:textId="479B6AF5" w:rsidR="00B95573" w:rsidRPr="001605DB" w:rsidRDefault="00B95573" w:rsidP="002F3ED9">
            <w:pPr>
              <w:rPr>
                <w:b w:val="0"/>
                <w:bCs w:val="0"/>
                <w:szCs w:val="24"/>
              </w:rPr>
            </w:pPr>
          </w:p>
        </w:tc>
      </w:tr>
      <w:tr w:rsidR="00452559" w:rsidRPr="001605DB" w14:paraId="120DF7B3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02C63AA9" w14:textId="77777777" w:rsidR="007267E5" w:rsidRPr="001605DB" w:rsidRDefault="007267E5" w:rsidP="007267E5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Actor: </w:t>
            </w:r>
          </w:p>
          <w:p w14:paraId="69167D76" w14:textId="77777777" w:rsidR="00452559" w:rsidRDefault="007267E5" w:rsidP="007267E5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</w:t>
            </w:r>
          </w:p>
          <w:p w14:paraId="476BEA72" w14:textId="0131A869" w:rsidR="00B95573" w:rsidRPr="001605DB" w:rsidRDefault="00B95573" w:rsidP="007267E5">
            <w:pPr>
              <w:rPr>
                <w:b w:val="0"/>
                <w:bCs w:val="0"/>
                <w:szCs w:val="24"/>
              </w:rPr>
            </w:pPr>
          </w:p>
        </w:tc>
      </w:tr>
      <w:tr w:rsidR="00452559" w:rsidRPr="001605DB" w14:paraId="1E0A8882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01C938A3" w14:textId="77777777" w:rsidR="0081236F" w:rsidRPr="001605DB" w:rsidRDefault="0081236F" w:rsidP="0081236F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Description: </w:t>
            </w:r>
          </w:p>
          <w:p w14:paraId="3AEA3FB9" w14:textId="77777777" w:rsidR="00452559" w:rsidRDefault="0081236F" w:rsidP="0081236F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This use case describes how the user creates a user-defined item.</w:t>
            </w:r>
          </w:p>
          <w:p w14:paraId="3CE4512A" w14:textId="72EAF5F2" w:rsidR="00B95573" w:rsidRPr="001605DB" w:rsidRDefault="00B95573" w:rsidP="0081236F">
            <w:pPr>
              <w:rPr>
                <w:b w:val="0"/>
                <w:bCs w:val="0"/>
                <w:szCs w:val="24"/>
              </w:rPr>
            </w:pPr>
          </w:p>
        </w:tc>
      </w:tr>
      <w:tr w:rsidR="00452559" w:rsidRPr="001605DB" w14:paraId="146FC580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41215CC3" w14:textId="77777777" w:rsidR="00774EDD" w:rsidRPr="001605DB" w:rsidRDefault="00774EDD" w:rsidP="00774EDD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Trigger: </w:t>
            </w:r>
          </w:p>
          <w:p w14:paraId="62DE2AA6" w14:textId="77777777" w:rsidR="00452559" w:rsidRDefault="00774EDD" w:rsidP="00774EDD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External</w:t>
            </w:r>
          </w:p>
          <w:p w14:paraId="1523AB4F" w14:textId="1ED8165A" w:rsidR="00B95573" w:rsidRPr="001605DB" w:rsidRDefault="00B95573" w:rsidP="00774EDD">
            <w:pPr>
              <w:rPr>
                <w:b w:val="0"/>
                <w:bCs w:val="0"/>
                <w:szCs w:val="24"/>
              </w:rPr>
            </w:pPr>
          </w:p>
        </w:tc>
      </w:tr>
      <w:tr w:rsidR="00452559" w:rsidRPr="001605DB" w14:paraId="3EF1F4E0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6406538D" w14:textId="16B9F5E6" w:rsidR="0046731B" w:rsidRPr="001605DB" w:rsidRDefault="0046731B" w:rsidP="0046731B">
            <w:pPr>
              <w:rPr>
                <w:szCs w:val="24"/>
              </w:rPr>
            </w:pPr>
            <w:r w:rsidRPr="001605DB">
              <w:rPr>
                <w:szCs w:val="24"/>
              </w:rPr>
              <w:t>Precondition:</w:t>
            </w:r>
          </w:p>
          <w:p w14:paraId="1EF88423" w14:textId="48557162" w:rsidR="00452559" w:rsidRPr="001605DB" w:rsidRDefault="0046731B" w:rsidP="00D80A59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Item is not currently defined by the system.</w:t>
            </w:r>
          </w:p>
        </w:tc>
      </w:tr>
      <w:tr w:rsidR="00452559" w:rsidRPr="001605DB" w14:paraId="7A2C88EA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56F470A8" w14:textId="77777777" w:rsidR="009D4524" w:rsidRPr="001605DB" w:rsidRDefault="009D4524" w:rsidP="009D4524">
            <w:pPr>
              <w:rPr>
                <w:szCs w:val="24"/>
              </w:rPr>
            </w:pPr>
            <w:r w:rsidRPr="001605DB">
              <w:rPr>
                <w:szCs w:val="24"/>
              </w:rPr>
              <w:t>Normal Course:</w:t>
            </w:r>
          </w:p>
          <w:p w14:paraId="7A92BB83" w14:textId="77777777" w:rsidR="009D4524" w:rsidRPr="001605DB" w:rsidRDefault="009D4524" w:rsidP="009D4524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arrives at the home page.</w:t>
            </w:r>
          </w:p>
          <w:p w14:paraId="6A3092AA" w14:textId="77777777" w:rsidR="009D4524" w:rsidRPr="001605DB" w:rsidRDefault="009D4524" w:rsidP="009D4524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Inventory navigation button.</w:t>
            </w:r>
          </w:p>
          <w:p w14:paraId="64776A2F" w14:textId="77777777" w:rsidR="009D4524" w:rsidRPr="001605DB" w:rsidRDefault="009D4524" w:rsidP="009D4524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Create New Item button.</w:t>
            </w:r>
          </w:p>
          <w:p w14:paraId="54317287" w14:textId="77777777" w:rsidR="009D4524" w:rsidRPr="001605DB" w:rsidRDefault="009D4524" w:rsidP="009D4524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fills out the required fields: name and food group.</w:t>
            </w:r>
          </w:p>
          <w:p w14:paraId="634C1E1F" w14:textId="3D2F13C7" w:rsidR="00452559" w:rsidRPr="001605DB" w:rsidRDefault="009D4524" w:rsidP="009D4524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Submit button.</w:t>
            </w:r>
          </w:p>
        </w:tc>
      </w:tr>
      <w:tr w:rsidR="00D80A59" w:rsidRPr="001605DB" w14:paraId="09273D37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05FAC687" w14:textId="77777777" w:rsidR="002E5AC2" w:rsidRPr="001605DB" w:rsidRDefault="002E5AC2" w:rsidP="002E5AC2">
            <w:pPr>
              <w:rPr>
                <w:szCs w:val="24"/>
              </w:rPr>
            </w:pPr>
            <w:r w:rsidRPr="001605DB">
              <w:rPr>
                <w:szCs w:val="24"/>
              </w:rPr>
              <w:t>Exceptions:</w:t>
            </w:r>
          </w:p>
          <w:p w14:paraId="009EE477" w14:textId="77777777" w:rsidR="002E5AC2" w:rsidRPr="001605DB" w:rsidRDefault="002E5AC2" w:rsidP="002E5AC2">
            <w:pPr>
              <w:pStyle w:val="ListParagraph"/>
              <w:numPr>
                <w:ilvl w:val="0"/>
                <w:numId w:val="32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does not include a required field when filling out the Create New Item form.</w:t>
            </w:r>
          </w:p>
          <w:p w14:paraId="6AAF5E47" w14:textId="77777777" w:rsidR="002E5AC2" w:rsidRPr="001605DB" w:rsidRDefault="002E5AC2" w:rsidP="002E5AC2">
            <w:pPr>
              <w:pStyle w:val="ListParagraph"/>
              <w:numPr>
                <w:ilvl w:val="1"/>
                <w:numId w:val="32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system will indicate which fields are necessary for the user-defined item to be accepted.</w:t>
            </w:r>
          </w:p>
          <w:p w14:paraId="64C0BAB6" w14:textId="77777777" w:rsidR="002E5AC2" w:rsidRPr="001605DB" w:rsidRDefault="002E5AC2" w:rsidP="002E5AC2">
            <w:pPr>
              <w:pStyle w:val="ListParagraph"/>
              <w:numPr>
                <w:ilvl w:val="0"/>
                <w:numId w:val="32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system fails to update the database.</w:t>
            </w:r>
          </w:p>
          <w:p w14:paraId="5A7D049F" w14:textId="4F70CEA1" w:rsidR="00D80A59" w:rsidRPr="001605DB" w:rsidRDefault="002E5AC2" w:rsidP="002E5AC2">
            <w:pPr>
              <w:pStyle w:val="ListParagraph"/>
              <w:numPr>
                <w:ilvl w:val="1"/>
                <w:numId w:val="32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System will inform user of the failure.</w:t>
            </w:r>
          </w:p>
        </w:tc>
      </w:tr>
    </w:tbl>
    <w:p w14:paraId="39062138" w14:textId="32348D8A" w:rsidR="008E2516" w:rsidRDefault="008E2516" w:rsidP="008E2516"/>
    <w:p w14:paraId="6594B67C" w14:textId="77777777" w:rsidR="001605DB" w:rsidRDefault="001605DB" w:rsidP="008E2516"/>
    <w:p w14:paraId="464F9C32" w14:textId="5480B1D9" w:rsidR="002F503B" w:rsidRDefault="002F503B" w:rsidP="002F503B">
      <w:pPr>
        <w:pStyle w:val="Heading2"/>
      </w:pPr>
      <w:bookmarkStart w:id="19" w:name="_Toc71735561"/>
      <w:r>
        <w:lastRenderedPageBreak/>
        <w:t>Use Case #3</w:t>
      </w:r>
      <w:bookmarkEnd w:id="19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114AA" w:rsidRPr="001605DB" w14:paraId="2634640D" w14:textId="77777777" w:rsidTr="002A4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74821450" w14:textId="77777777" w:rsidR="00BD6E93" w:rsidRPr="001605DB" w:rsidRDefault="00BD6E93" w:rsidP="00BD6E93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Use Case Name: </w:t>
            </w:r>
          </w:p>
          <w:p w14:paraId="24358BD4" w14:textId="77777777" w:rsidR="00F114AA" w:rsidRDefault="00BD6E93" w:rsidP="00BD6E93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Search Recipes</w:t>
            </w:r>
          </w:p>
          <w:p w14:paraId="73628926" w14:textId="6349E07A" w:rsidR="00B95573" w:rsidRPr="001605DB" w:rsidRDefault="00B95573" w:rsidP="00BD6E93">
            <w:pPr>
              <w:rPr>
                <w:b w:val="0"/>
                <w:bCs w:val="0"/>
                <w:szCs w:val="24"/>
              </w:rPr>
            </w:pPr>
          </w:p>
        </w:tc>
      </w:tr>
      <w:tr w:rsidR="00F114AA" w:rsidRPr="001605DB" w14:paraId="69CF90D8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34C72E2D" w14:textId="77777777" w:rsidR="003741B8" w:rsidRPr="001605DB" w:rsidRDefault="003741B8" w:rsidP="003741B8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Actor: </w:t>
            </w:r>
          </w:p>
          <w:p w14:paraId="1FC11038" w14:textId="77777777" w:rsidR="00F114AA" w:rsidRDefault="003741B8" w:rsidP="003741B8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</w:t>
            </w:r>
          </w:p>
          <w:p w14:paraId="42EF1A45" w14:textId="2A9E8E2D" w:rsidR="00D474DE" w:rsidRPr="001605DB" w:rsidRDefault="00D474DE" w:rsidP="003741B8">
            <w:pPr>
              <w:rPr>
                <w:b w:val="0"/>
                <w:bCs w:val="0"/>
                <w:szCs w:val="24"/>
              </w:rPr>
            </w:pPr>
          </w:p>
        </w:tc>
      </w:tr>
      <w:tr w:rsidR="00F114AA" w:rsidRPr="001605DB" w14:paraId="77EF0D61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66285B1A" w14:textId="77777777" w:rsidR="00050609" w:rsidRPr="001605DB" w:rsidRDefault="00050609" w:rsidP="00050609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Description: </w:t>
            </w:r>
          </w:p>
          <w:p w14:paraId="400E97C5" w14:textId="77777777" w:rsidR="00F114AA" w:rsidRDefault="00050609" w:rsidP="00050609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This use case describes how the user searches for recipes.</w:t>
            </w:r>
          </w:p>
          <w:p w14:paraId="5AF4AF1F" w14:textId="3628388F" w:rsidR="00B95573" w:rsidRPr="001605DB" w:rsidRDefault="00B95573" w:rsidP="00050609">
            <w:pPr>
              <w:rPr>
                <w:b w:val="0"/>
                <w:bCs w:val="0"/>
                <w:szCs w:val="24"/>
              </w:rPr>
            </w:pPr>
          </w:p>
        </w:tc>
      </w:tr>
      <w:tr w:rsidR="00F114AA" w:rsidRPr="001605DB" w14:paraId="60F8E640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01872A13" w14:textId="77777777" w:rsidR="00150E47" w:rsidRPr="001605DB" w:rsidRDefault="00150E47" w:rsidP="00150E47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Trigger: </w:t>
            </w:r>
          </w:p>
          <w:p w14:paraId="0E43D890" w14:textId="77777777" w:rsidR="00F114AA" w:rsidRDefault="00150E47" w:rsidP="00150E47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External</w:t>
            </w:r>
          </w:p>
          <w:p w14:paraId="28E12944" w14:textId="001705BD" w:rsidR="00B95573" w:rsidRPr="001605DB" w:rsidRDefault="00B95573" w:rsidP="00150E47">
            <w:pPr>
              <w:rPr>
                <w:b w:val="0"/>
                <w:bCs w:val="0"/>
                <w:szCs w:val="24"/>
              </w:rPr>
            </w:pPr>
          </w:p>
        </w:tc>
      </w:tr>
      <w:tr w:rsidR="00F114AA" w:rsidRPr="001605DB" w14:paraId="47BBF591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275F44F2" w14:textId="77777777" w:rsidR="00373D9D" w:rsidRPr="001605DB" w:rsidRDefault="00373D9D" w:rsidP="00373D9D">
            <w:pPr>
              <w:rPr>
                <w:szCs w:val="24"/>
              </w:rPr>
            </w:pPr>
            <w:r w:rsidRPr="001605DB">
              <w:rPr>
                <w:szCs w:val="24"/>
              </w:rPr>
              <w:t>Normal Course:</w:t>
            </w:r>
          </w:p>
          <w:p w14:paraId="0CE4C04C" w14:textId="77777777" w:rsidR="00373D9D" w:rsidRPr="001605DB" w:rsidRDefault="00373D9D" w:rsidP="00373D9D">
            <w:pPr>
              <w:pStyle w:val="ListParagraph"/>
              <w:numPr>
                <w:ilvl w:val="0"/>
                <w:numId w:val="33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arrives at the home page.</w:t>
            </w:r>
          </w:p>
          <w:p w14:paraId="3EB1E8EB" w14:textId="77777777" w:rsidR="00373D9D" w:rsidRPr="001605DB" w:rsidRDefault="00373D9D" w:rsidP="00373D9D">
            <w:pPr>
              <w:pStyle w:val="ListParagraph"/>
              <w:numPr>
                <w:ilvl w:val="0"/>
                <w:numId w:val="33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Recipes navigation button.</w:t>
            </w:r>
          </w:p>
          <w:p w14:paraId="4A4159E2" w14:textId="77777777" w:rsidR="00373D9D" w:rsidRPr="001605DB" w:rsidRDefault="00373D9D" w:rsidP="00373D9D">
            <w:pPr>
              <w:pStyle w:val="ListParagraph"/>
              <w:numPr>
                <w:ilvl w:val="0"/>
                <w:numId w:val="33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Search button.</w:t>
            </w:r>
          </w:p>
          <w:p w14:paraId="48221D20" w14:textId="77777777" w:rsidR="00373D9D" w:rsidRPr="001605DB" w:rsidRDefault="00373D9D" w:rsidP="00373D9D">
            <w:pPr>
              <w:pStyle w:val="ListParagraph"/>
              <w:numPr>
                <w:ilvl w:val="0"/>
                <w:numId w:val="33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defines the parameters of the search as well as how to display the results.</w:t>
            </w:r>
          </w:p>
          <w:p w14:paraId="47A60934" w14:textId="00613D4C" w:rsidR="00F114AA" w:rsidRPr="001605DB" w:rsidRDefault="00373D9D" w:rsidP="00373D9D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Submit button.</w:t>
            </w:r>
          </w:p>
        </w:tc>
      </w:tr>
      <w:tr w:rsidR="00F114AA" w:rsidRPr="001605DB" w14:paraId="7CE87A6B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1AD65F04" w14:textId="77777777" w:rsidR="00312E58" w:rsidRPr="001605DB" w:rsidRDefault="00312E58" w:rsidP="00312E58">
            <w:pPr>
              <w:rPr>
                <w:szCs w:val="24"/>
              </w:rPr>
            </w:pPr>
            <w:r w:rsidRPr="001605DB">
              <w:rPr>
                <w:szCs w:val="24"/>
              </w:rPr>
              <w:t>Postcondition:</w:t>
            </w:r>
          </w:p>
          <w:p w14:paraId="10C8A82D" w14:textId="0756572A" w:rsidR="00F114AA" w:rsidRPr="001605DB" w:rsidRDefault="00312E58" w:rsidP="00312E58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receives and views the results of their search.</w:t>
            </w:r>
          </w:p>
        </w:tc>
      </w:tr>
      <w:tr w:rsidR="00F114AA" w:rsidRPr="001605DB" w14:paraId="7FED49D0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41C5E5D5" w14:textId="77777777" w:rsidR="00130184" w:rsidRPr="001605DB" w:rsidRDefault="00130184" w:rsidP="00130184">
            <w:pPr>
              <w:rPr>
                <w:szCs w:val="24"/>
              </w:rPr>
            </w:pPr>
            <w:r w:rsidRPr="001605DB">
              <w:rPr>
                <w:szCs w:val="24"/>
              </w:rPr>
              <w:t>Exceptions:</w:t>
            </w:r>
          </w:p>
          <w:p w14:paraId="600EE9DB" w14:textId="77777777" w:rsidR="00130184" w:rsidRPr="001605DB" w:rsidRDefault="00130184" w:rsidP="00130184">
            <w:pPr>
              <w:pStyle w:val="ListParagraph"/>
              <w:numPr>
                <w:ilvl w:val="0"/>
                <w:numId w:val="35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system fails to retrieve recipes from the database.</w:t>
            </w:r>
          </w:p>
          <w:p w14:paraId="7DAD6449" w14:textId="2458A58A" w:rsidR="00F114AA" w:rsidRPr="001605DB" w:rsidRDefault="00130184" w:rsidP="00130184">
            <w:pPr>
              <w:pStyle w:val="ListParagraph"/>
              <w:numPr>
                <w:ilvl w:val="1"/>
                <w:numId w:val="35"/>
              </w:numPr>
              <w:spacing w:before="0"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 will be informed  of the task’s failure and returned to the search page.</w:t>
            </w:r>
          </w:p>
        </w:tc>
      </w:tr>
    </w:tbl>
    <w:p w14:paraId="0A28577D" w14:textId="3850B28D" w:rsidR="00F114AA" w:rsidRDefault="00F114AA" w:rsidP="00F114AA"/>
    <w:p w14:paraId="0ADE903C" w14:textId="20653579" w:rsidR="00130184" w:rsidRDefault="00130184" w:rsidP="00F114AA"/>
    <w:p w14:paraId="65C11C6D" w14:textId="3C6C67A7" w:rsidR="00B95573" w:rsidRDefault="00B95573" w:rsidP="00F114AA"/>
    <w:p w14:paraId="25D13448" w14:textId="77777777" w:rsidR="00B95573" w:rsidRDefault="00B95573" w:rsidP="00F114AA"/>
    <w:p w14:paraId="50C4F172" w14:textId="1D9701A9" w:rsidR="006364C6" w:rsidRPr="006364C6" w:rsidRDefault="00130184" w:rsidP="006364C6">
      <w:pPr>
        <w:pStyle w:val="Heading2"/>
      </w:pPr>
      <w:bookmarkStart w:id="20" w:name="_Toc71735562"/>
      <w:r>
        <w:lastRenderedPageBreak/>
        <w:t>Use Case #4</w:t>
      </w:r>
      <w:bookmarkEnd w:id="20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30184" w:rsidRPr="001605DB" w14:paraId="4537F6D9" w14:textId="77777777" w:rsidTr="002A4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375C18CC" w14:textId="77777777" w:rsidR="00553D1F" w:rsidRPr="001605DB" w:rsidRDefault="00553D1F" w:rsidP="00553D1F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Use Case Name: </w:t>
            </w:r>
          </w:p>
          <w:p w14:paraId="6699F42E" w14:textId="77777777" w:rsidR="00130184" w:rsidRDefault="00553D1F" w:rsidP="00553D1F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User-Defined Recipe</w:t>
            </w:r>
          </w:p>
          <w:p w14:paraId="3A96C608" w14:textId="69546B01" w:rsidR="00B95573" w:rsidRPr="001605DB" w:rsidRDefault="00B95573" w:rsidP="00553D1F">
            <w:pPr>
              <w:rPr>
                <w:b w:val="0"/>
                <w:bCs w:val="0"/>
                <w:szCs w:val="24"/>
              </w:rPr>
            </w:pPr>
          </w:p>
        </w:tc>
      </w:tr>
      <w:tr w:rsidR="00130184" w:rsidRPr="001605DB" w14:paraId="6C1AED86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52DE9C1E" w14:textId="77777777" w:rsidR="005151C3" w:rsidRPr="001605DB" w:rsidRDefault="005151C3" w:rsidP="005151C3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Actor: </w:t>
            </w:r>
          </w:p>
          <w:p w14:paraId="004437F0" w14:textId="77777777" w:rsidR="00130184" w:rsidRDefault="005151C3" w:rsidP="005151C3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</w:t>
            </w:r>
          </w:p>
          <w:p w14:paraId="0F05C9C9" w14:textId="5BD7C8EE" w:rsidR="00B95573" w:rsidRPr="001605DB" w:rsidRDefault="00B95573" w:rsidP="005151C3">
            <w:pPr>
              <w:rPr>
                <w:b w:val="0"/>
                <w:bCs w:val="0"/>
                <w:szCs w:val="24"/>
              </w:rPr>
            </w:pPr>
          </w:p>
        </w:tc>
      </w:tr>
      <w:tr w:rsidR="00130184" w:rsidRPr="001605DB" w14:paraId="6F9F1E71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3B2496FA" w14:textId="77777777" w:rsidR="00764B98" w:rsidRPr="001605DB" w:rsidRDefault="00764B98" w:rsidP="00764B98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Description: </w:t>
            </w:r>
          </w:p>
          <w:p w14:paraId="273E0217" w14:textId="77777777" w:rsidR="00130184" w:rsidRDefault="00764B98" w:rsidP="00764B98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This use case describes how the user creates a user-defined recipe.</w:t>
            </w:r>
          </w:p>
          <w:p w14:paraId="60170EC9" w14:textId="3B397B5A" w:rsidR="00B95573" w:rsidRPr="001605DB" w:rsidRDefault="00B95573" w:rsidP="00764B98">
            <w:pPr>
              <w:rPr>
                <w:b w:val="0"/>
                <w:bCs w:val="0"/>
                <w:szCs w:val="24"/>
              </w:rPr>
            </w:pPr>
          </w:p>
        </w:tc>
      </w:tr>
      <w:tr w:rsidR="00130184" w:rsidRPr="001605DB" w14:paraId="6309AD04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08850364" w14:textId="77777777" w:rsidR="00516CD5" w:rsidRPr="001605DB" w:rsidRDefault="00516CD5" w:rsidP="00516CD5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Trigger: </w:t>
            </w:r>
          </w:p>
          <w:p w14:paraId="4EB62DE4" w14:textId="77777777" w:rsidR="00130184" w:rsidRDefault="00516CD5" w:rsidP="00516CD5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External</w:t>
            </w:r>
          </w:p>
          <w:p w14:paraId="465FC4B2" w14:textId="54229B8C" w:rsidR="00B95573" w:rsidRPr="001605DB" w:rsidRDefault="00B95573" w:rsidP="00516CD5">
            <w:pPr>
              <w:rPr>
                <w:b w:val="0"/>
                <w:bCs w:val="0"/>
                <w:szCs w:val="24"/>
              </w:rPr>
            </w:pPr>
          </w:p>
        </w:tc>
      </w:tr>
      <w:tr w:rsidR="00130184" w:rsidRPr="001605DB" w14:paraId="68E5C4D6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6CC57455" w14:textId="77777777" w:rsidR="00470142" w:rsidRPr="001605DB" w:rsidRDefault="00470142" w:rsidP="00470142">
            <w:pPr>
              <w:rPr>
                <w:szCs w:val="24"/>
              </w:rPr>
            </w:pPr>
            <w:r w:rsidRPr="001605DB">
              <w:rPr>
                <w:szCs w:val="24"/>
              </w:rPr>
              <w:t>Normal Course:</w:t>
            </w:r>
          </w:p>
          <w:p w14:paraId="6E0CD671" w14:textId="77777777" w:rsidR="00470142" w:rsidRPr="001605DB" w:rsidRDefault="00470142" w:rsidP="00470142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arrives at the home page.</w:t>
            </w:r>
          </w:p>
          <w:p w14:paraId="7D8B9247" w14:textId="77777777" w:rsidR="00470142" w:rsidRPr="001605DB" w:rsidRDefault="00470142" w:rsidP="00470142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Recipes navigation button.</w:t>
            </w:r>
          </w:p>
          <w:p w14:paraId="6E7796EA" w14:textId="77777777" w:rsidR="00470142" w:rsidRPr="001605DB" w:rsidRDefault="00470142" w:rsidP="00470142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Create New Recipe button.</w:t>
            </w:r>
          </w:p>
          <w:p w14:paraId="7CE58936" w14:textId="77777777" w:rsidR="00470142" w:rsidRPr="001605DB" w:rsidRDefault="00470142" w:rsidP="00470142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inputs the required fields: title, ingredients, and directions.</w:t>
            </w:r>
          </w:p>
          <w:p w14:paraId="053F4FD1" w14:textId="08FA4E26" w:rsidR="00130184" w:rsidRPr="001605DB" w:rsidRDefault="00470142" w:rsidP="00470142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Save Recipe button.</w:t>
            </w:r>
          </w:p>
        </w:tc>
      </w:tr>
      <w:tr w:rsidR="00130184" w:rsidRPr="001605DB" w14:paraId="64D80A98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5A1460A0" w14:textId="77777777" w:rsidR="0025095D" w:rsidRPr="001605DB" w:rsidRDefault="0025095D" w:rsidP="0025095D">
            <w:pPr>
              <w:rPr>
                <w:szCs w:val="24"/>
              </w:rPr>
            </w:pPr>
            <w:r w:rsidRPr="001605DB">
              <w:rPr>
                <w:szCs w:val="24"/>
              </w:rPr>
              <w:t>Postcondition:</w:t>
            </w:r>
          </w:p>
          <w:p w14:paraId="51BD439F" w14:textId="78372DB1" w:rsidR="00130184" w:rsidRPr="001605DB" w:rsidRDefault="0025095D" w:rsidP="0025095D">
            <w:pPr>
              <w:pStyle w:val="ListParagraph"/>
              <w:numPr>
                <w:ilvl w:val="0"/>
                <w:numId w:val="37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is informed of the task’s success.</w:t>
            </w:r>
          </w:p>
        </w:tc>
      </w:tr>
      <w:tr w:rsidR="00130184" w:rsidRPr="001605DB" w14:paraId="65BCF30A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66F1C32D" w14:textId="77777777" w:rsidR="00141284" w:rsidRPr="001605DB" w:rsidRDefault="00141284" w:rsidP="00141284">
            <w:pPr>
              <w:rPr>
                <w:szCs w:val="24"/>
              </w:rPr>
            </w:pPr>
            <w:r w:rsidRPr="001605DB">
              <w:rPr>
                <w:szCs w:val="24"/>
              </w:rPr>
              <w:t>Exceptions:</w:t>
            </w:r>
          </w:p>
          <w:p w14:paraId="63D973FB" w14:textId="77777777" w:rsidR="00141284" w:rsidRPr="001605DB" w:rsidRDefault="00141284" w:rsidP="00141284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 does not input all the required fields.</w:t>
            </w:r>
          </w:p>
          <w:p w14:paraId="28434DD6" w14:textId="77777777" w:rsidR="00141284" w:rsidRPr="001605DB" w:rsidRDefault="00141284" w:rsidP="00141284">
            <w:pPr>
              <w:pStyle w:val="ListParagraph"/>
              <w:numPr>
                <w:ilvl w:val="1"/>
                <w:numId w:val="38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 will be directed to the fields that are necessary for the system to accept the recipe.</w:t>
            </w:r>
          </w:p>
          <w:p w14:paraId="390DC291" w14:textId="77777777" w:rsidR="00141284" w:rsidRPr="001605DB" w:rsidRDefault="00141284" w:rsidP="00141284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System fails to update the database with the user-defined recipe.</w:t>
            </w:r>
          </w:p>
          <w:p w14:paraId="4F1B4F45" w14:textId="04D4E5DA" w:rsidR="00130184" w:rsidRPr="001605DB" w:rsidRDefault="00141284" w:rsidP="00141284">
            <w:pPr>
              <w:pStyle w:val="ListParagraph"/>
              <w:numPr>
                <w:ilvl w:val="1"/>
                <w:numId w:val="38"/>
              </w:numPr>
              <w:spacing w:before="0"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 will be informed of the task’s failure and returned to the Create New Recipe page.</w:t>
            </w:r>
          </w:p>
        </w:tc>
      </w:tr>
    </w:tbl>
    <w:p w14:paraId="1EB38717" w14:textId="6852504D" w:rsidR="00B95573" w:rsidRDefault="00B95573" w:rsidP="00B95573"/>
    <w:p w14:paraId="38DF76BC" w14:textId="77777777" w:rsidR="00B95573" w:rsidRDefault="00B95573" w:rsidP="00B95573"/>
    <w:p w14:paraId="4B4E848B" w14:textId="3D1D0E1F" w:rsidR="00130184" w:rsidRDefault="008915F8" w:rsidP="008915F8">
      <w:pPr>
        <w:pStyle w:val="Heading2"/>
      </w:pPr>
      <w:bookmarkStart w:id="21" w:name="_Toc71735563"/>
      <w:r>
        <w:lastRenderedPageBreak/>
        <w:t>Use Case #5</w:t>
      </w:r>
      <w:bookmarkEnd w:id="21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915F8" w:rsidRPr="001605DB" w14:paraId="477621FD" w14:textId="77777777" w:rsidTr="002A4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04069DB5" w14:textId="77777777" w:rsidR="00F97C53" w:rsidRPr="001605DB" w:rsidRDefault="00F97C53" w:rsidP="00F97C53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Use Case Name: </w:t>
            </w:r>
          </w:p>
          <w:p w14:paraId="6BD36FC8" w14:textId="77777777" w:rsidR="008915F8" w:rsidRDefault="00F97C53" w:rsidP="00F97C53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Add Multiple Items to Shopping List</w:t>
            </w:r>
          </w:p>
          <w:p w14:paraId="04804224" w14:textId="77C56C2A" w:rsidR="001B1CFB" w:rsidRPr="001605DB" w:rsidRDefault="001B1CFB" w:rsidP="00F97C53">
            <w:pPr>
              <w:rPr>
                <w:b w:val="0"/>
                <w:bCs w:val="0"/>
                <w:szCs w:val="24"/>
              </w:rPr>
            </w:pPr>
          </w:p>
        </w:tc>
      </w:tr>
      <w:tr w:rsidR="008915F8" w:rsidRPr="001605DB" w14:paraId="77D729D7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4087D3A6" w14:textId="77777777" w:rsidR="0056256A" w:rsidRPr="001605DB" w:rsidRDefault="0056256A" w:rsidP="0056256A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Actor: </w:t>
            </w:r>
          </w:p>
          <w:p w14:paraId="41F309F3" w14:textId="77777777" w:rsidR="008915F8" w:rsidRDefault="0056256A" w:rsidP="0056256A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</w:t>
            </w:r>
          </w:p>
          <w:p w14:paraId="1A02C89F" w14:textId="7182CCAD" w:rsidR="00B95573" w:rsidRPr="001605DB" w:rsidRDefault="00B95573" w:rsidP="0056256A">
            <w:pPr>
              <w:rPr>
                <w:b w:val="0"/>
                <w:bCs w:val="0"/>
                <w:szCs w:val="24"/>
              </w:rPr>
            </w:pPr>
          </w:p>
        </w:tc>
      </w:tr>
      <w:tr w:rsidR="008915F8" w:rsidRPr="001605DB" w14:paraId="375DE4CB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487DBE2B" w14:textId="77777777" w:rsidR="00EF51C1" w:rsidRPr="001605DB" w:rsidRDefault="00EF51C1" w:rsidP="00EF51C1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Description: </w:t>
            </w:r>
          </w:p>
          <w:p w14:paraId="6D2D0378" w14:textId="77777777" w:rsidR="008915F8" w:rsidRDefault="00EF51C1" w:rsidP="00EF51C1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This use case describes how the user adds multiple items to their shopping list.</w:t>
            </w:r>
          </w:p>
          <w:p w14:paraId="146D1225" w14:textId="10E2F065" w:rsidR="00B95573" w:rsidRPr="001605DB" w:rsidRDefault="00B95573" w:rsidP="00EF51C1">
            <w:pPr>
              <w:rPr>
                <w:b w:val="0"/>
                <w:bCs w:val="0"/>
                <w:szCs w:val="24"/>
              </w:rPr>
            </w:pPr>
          </w:p>
        </w:tc>
      </w:tr>
      <w:tr w:rsidR="008915F8" w:rsidRPr="001605DB" w14:paraId="4873ABB6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0E0E408F" w14:textId="77777777" w:rsidR="000618CC" w:rsidRPr="001605DB" w:rsidRDefault="000618CC" w:rsidP="000618CC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Trigger: </w:t>
            </w:r>
          </w:p>
          <w:p w14:paraId="544EE3B7" w14:textId="77777777" w:rsidR="008915F8" w:rsidRDefault="000618CC" w:rsidP="000618CC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External</w:t>
            </w:r>
          </w:p>
          <w:p w14:paraId="281F00EF" w14:textId="3E0B587F" w:rsidR="00B95573" w:rsidRPr="001605DB" w:rsidRDefault="00B95573" w:rsidP="000618CC">
            <w:pPr>
              <w:rPr>
                <w:b w:val="0"/>
                <w:bCs w:val="0"/>
                <w:szCs w:val="24"/>
              </w:rPr>
            </w:pPr>
          </w:p>
        </w:tc>
      </w:tr>
      <w:tr w:rsidR="008915F8" w:rsidRPr="001605DB" w14:paraId="4C54D8D2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27CB0631" w14:textId="77777777" w:rsidR="003A047F" w:rsidRPr="001605DB" w:rsidRDefault="003A047F" w:rsidP="003A047F">
            <w:pPr>
              <w:rPr>
                <w:szCs w:val="24"/>
              </w:rPr>
            </w:pPr>
            <w:r w:rsidRPr="001605DB">
              <w:rPr>
                <w:szCs w:val="24"/>
              </w:rPr>
              <w:t>Normal Course:</w:t>
            </w:r>
          </w:p>
          <w:p w14:paraId="32B95D78" w14:textId="77777777" w:rsidR="003A047F" w:rsidRPr="001605DB" w:rsidRDefault="003A047F" w:rsidP="003A047F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arrives at the home page.</w:t>
            </w:r>
          </w:p>
          <w:p w14:paraId="0C438C01" w14:textId="77777777" w:rsidR="003A047F" w:rsidRPr="001605DB" w:rsidRDefault="003A047F" w:rsidP="003A047F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Shopping List navigation button.</w:t>
            </w:r>
          </w:p>
          <w:p w14:paraId="165EB9D0" w14:textId="77777777" w:rsidR="003A047F" w:rsidRPr="001605DB" w:rsidRDefault="003A047F" w:rsidP="003A047F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Add Multiple Items button.</w:t>
            </w:r>
          </w:p>
          <w:p w14:paraId="4B0B23EC" w14:textId="77777777" w:rsidR="003A047F" w:rsidRPr="001605DB" w:rsidRDefault="003A047F" w:rsidP="003A047F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selects the items desired from the list displayed.</w:t>
            </w:r>
          </w:p>
          <w:p w14:paraId="188F4B9F" w14:textId="4BC12E0E" w:rsidR="008915F8" w:rsidRPr="001605DB" w:rsidRDefault="003A047F" w:rsidP="003A047F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Add button.</w:t>
            </w:r>
          </w:p>
        </w:tc>
      </w:tr>
      <w:tr w:rsidR="008915F8" w:rsidRPr="001605DB" w14:paraId="4778D0A7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19B43764" w14:textId="77777777" w:rsidR="00A50E27" w:rsidRPr="001605DB" w:rsidRDefault="00A50E27" w:rsidP="00A50E27">
            <w:pPr>
              <w:rPr>
                <w:szCs w:val="24"/>
              </w:rPr>
            </w:pPr>
            <w:r w:rsidRPr="001605DB">
              <w:rPr>
                <w:szCs w:val="24"/>
              </w:rPr>
              <w:t>Postconditions:</w:t>
            </w:r>
          </w:p>
          <w:p w14:paraId="31BDCA0D" w14:textId="77777777" w:rsidR="00A50E27" w:rsidRPr="001605DB" w:rsidRDefault="00A50E27" w:rsidP="00A50E27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database is updated with the items on the user’s shopping list.</w:t>
            </w:r>
          </w:p>
          <w:p w14:paraId="6E0EC3C2" w14:textId="14717A0F" w:rsidR="008915F8" w:rsidRPr="001605DB" w:rsidRDefault="00A50E27" w:rsidP="00A50E27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is shown confirmation of the task’s success and returned to the shopping list page containing the updated list.</w:t>
            </w:r>
          </w:p>
        </w:tc>
      </w:tr>
      <w:tr w:rsidR="008915F8" w:rsidRPr="001605DB" w14:paraId="174034E2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28BACCB1" w14:textId="77777777" w:rsidR="00F171AE" w:rsidRPr="001605DB" w:rsidRDefault="00F171AE" w:rsidP="00F171AE">
            <w:pPr>
              <w:rPr>
                <w:szCs w:val="24"/>
              </w:rPr>
            </w:pPr>
            <w:r w:rsidRPr="001605DB">
              <w:rPr>
                <w:szCs w:val="24"/>
              </w:rPr>
              <w:t>Exceptions:</w:t>
            </w:r>
          </w:p>
          <w:p w14:paraId="214B6BBC" w14:textId="77777777" w:rsidR="00F171AE" w:rsidRPr="001605DB" w:rsidRDefault="00F171AE" w:rsidP="00F171AE">
            <w:pPr>
              <w:pStyle w:val="ListParagraph"/>
              <w:numPr>
                <w:ilvl w:val="0"/>
                <w:numId w:val="41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system fails to update the database.</w:t>
            </w:r>
          </w:p>
          <w:p w14:paraId="00E97528" w14:textId="33C64B71" w:rsidR="008915F8" w:rsidRPr="001605DB" w:rsidRDefault="00F171AE" w:rsidP="00F171AE">
            <w:pPr>
              <w:pStyle w:val="ListParagraph"/>
              <w:numPr>
                <w:ilvl w:val="1"/>
                <w:numId w:val="41"/>
              </w:numPr>
              <w:spacing w:before="0"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will be informed of the task’s failure returned to the Add Multiple Items page.</w:t>
            </w:r>
          </w:p>
        </w:tc>
      </w:tr>
    </w:tbl>
    <w:p w14:paraId="67A06582" w14:textId="6284FE71" w:rsidR="008915F8" w:rsidRDefault="008915F8" w:rsidP="008915F8"/>
    <w:p w14:paraId="232226F2" w14:textId="703CC8FC" w:rsidR="001605DB" w:rsidRDefault="001605DB" w:rsidP="008915F8"/>
    <w:p w14:paraId="66F758CA" w14:textId="0E91E6D6" w:rsidR="001605DB" w:rsidRDefault="001605DB" w:rsidP="008915F8"/>
    <w:p w14:paraId="62B5DB9F" w14:textId="77777777" w:rsidR="001605DB" w:rsidRDefault="001605DB" w:rsidP="008915F8"/>
    <w:p w14:paraId="62599055" w14:textId="7ABC3CC6" w:rsidR="00311B0C" w:rsidRDefault="00311B0C" w:rsidP="00311B0C">
      <w:pPr>
        <w:pStyle w:val="Heading2"/>
      </w:pPr>
      <w:bookmarkStart w:id="22" w:name="_Toc71735564"/>
      <w:r>
        <w:lastRenderedPageBreak/>
        <w:t>Use Case #6</w:t>
      </w:r>
      <w:bookmarkEnd w:id="22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0171E" w:rsidRPr="001605DB" w14:paraId="5C94FF02" w14:textId="77777777" w:rsidTr="002A4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7A7B3E17" w14:textId="77777777" w:rsidR="00713402" w:rsidRPr="001605DB" w:rsidRDefault="00713402" w:rsidP="00713402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Use Case Name: </w:t>
            </w:r>
          </w:p>
          <w:p w14:paraId="65ED52F9" w14:textId="0A8DE869" w:rsidR="00B0171E" w:rsidRPr="001605DB" w:rsidRDefault="00713402" w:rsidP="00713402">
            <w:pPr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 xml:space="preserve">Crossing </w:t>
            </w:r>
            <w:r w:rsidR="00816A59" w:rsidRPr="001605DB">
              <w:rPr>
                <w:b w:val="0"/>
                <w:bCs w:val="0"/>
                <w:szCs w:val="24"/>
              </w:rPr>
              <w:t>Item Off</w:t>
            </w:r>
            <w:r w:rsidRPr="001605DB">
              <w:rPr>
                <w:b w:val="0"/>
                <w:bCs w:val="0"/>
                <w:szCs w:val="24"/>
              </w:rPr>
              <w:t xml:space="preserve"> Shopping List</w:t>
            </w:r>
          </w:p>
        </w:tc>
      </w:tr>
      <w:tr w:rsidR="00B0171E" w:rsidRPr="001605DB" w14:paraId="592D9EE9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1D1CC228" w14:textId="77777777" w:rsidR="00F21DD9" w:rsidRPr="001605DB" w:rsidRDefault="00F21DD9" w:rsidP="00F21DD9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Actor: </w:t>
            </w:r>
          </w:p>
          <w:p w14:paraId="494FD049" w14:textId="77777777" w:rsidR="00B0171E" w:rsidRDefault="00F21DD9" w:rsidP="00F21DD9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</w:t>
            </w:r>
          </w:p>
          <w:p w14:paraId="5B07E6C9" w14:textId="0B5B516F" w:rsidR="00D474DE" w:rsidRPr="001605DB" w:rsidRDefault="00D474DE" w:rsidP="00F21DD9">
            <w:pPr>
              <w:rPr>
                <w:b w:val="0"/>
                <w:bCs w:val="0"/>
                <w:szCs w:val="24"/>
              </w:rPr>
            </w:pPr>
          </w:p>
        </w:tc>
      </w:tr>
      <w:tr w:rsidR="00B0171E" w:rsidRPr="001605DB" w14:paraId="2792A283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78A992F5" w14:textId="77777777" w:rsidR="003E4E08" w:rsidRPr="001605DB" w:rsidRDefault="003E4E08" w:rsidP="003E4E08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Description: </w:t>
            </w:r>
          </w:p>
          <w:p w14:paraId="29BB4D27" w14:textId="77777777" w:rsidR="00B0171E" w:rsidRDefault="003E4E08" w:rsidP="003E4E08">
            <w:pPr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This use case describes how the user indicates that an item has been obtained on their shopping list.</w:t>
            </w:r>
          </w:p>
          <w:p w14:paraId="46362E14" w14:textId="15F66CDE" w:rsidR="00D474DE" w:rsidRPr="001605DB" w:rsidRDefault="00D474DE" w:rsidP="003E4E08">
            <w:pPr>
              <w:rPr>
                <w:b w:val="0"/>
                <w:bCs w:val="0"/>
                <w:szCs w:val="24"/>
              </w:rPr>
            </w:pPr>
          </w:p>
        </w:tc>
      </w:tr>
      <w:tr w:rsidR="00B0171E" w:rsidRPr="001605DB" w14:paraId="78EFF9C0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4889744E" w14:textId="118B961B" w:rsidR="00C13009" w:rsidRPr="001605DB" w:rsidRDefault="00C13009" w:rsidP="00C13009">
            <w:pPr>
              <w:rPr>
                <w:szCs w:val="24"/>
              </w:rPr>
            </w:pPr>
            <w:r w:rsidRPr="001605DB">
              <w:rPr>
                <w:szCs w:val="24"/>
              </w:rPr>
              <w:t>Precondition:</w:t>
            </w:r>
          </w:p>
          <w:p w14:paraId="3F714EFC" w14:textId="13D341AF" w:rsidR="00B0171E" w:rsidRPr="001605DB" w:rsidRDefault="00C13009" w:rsidP="00C13009">
            <w:pPr>
              <w:pStyle w:val="ListParagraph"/>
              <w:numPr>
                <w:ilvl w:val="0"/>
                <w:numId w:val="42"/>
              </w:numPr>
              <w:spacing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User has added an item or items to shopping list.</w:t>
            </w:r>
          </w:p>
        </w:tc>
      </w:tr>
      <w:tr w:rsidR="00B0171E" w:rsidRPr="001605DB" w14:paraId="1428E563" w14:textId="77777777" w:rsidTr="002A4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579AD4A2" w14:textId="77777777" w:rsidR="00E00F34" w:rsidRPr="001605DB" w:rsidRDefault="00E00F34" w:rsidP="00E00F34">
            <w:pPr>
              <w:rPr>
                <w:szCs w:val="24"/>
              </w:rPr>
            </w:pPr>
            <w:r w:rsidRPr="001605DB">
              <w:rPr>
                <w:szCs w:val="24"/>
              </w:rPr>
              <w:t xml:space="preserve">Normal Course: </w:t>
            </w:r>
          </w:p>
          <w:p w14:paraId="69DC40F0" w14:textId="77777777" w:rsidR="00E00F34" w:rsidRPr="001605DB" w:rsidRDefault="00E00F34" w:rsidP="00E00F34">
            <w:pPr>
              <w:pStyle w:val="ListParagraph"/>
              <w:numPr>
                <w:ilvl w:val="0"/>
                <w:numId w:val="43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arrives at the home page.</w:t>
            </w:r>
          </w:p>
          <w:p w14:paraId="41B41B38" w14:textId="77777777" w:rsidR="00E00F34" w:rsidRPr="001605DB" w:rsidRDefault="00E00F34" w:rsidP="00E00F34">
            <w:pPr>
              <w:pStyle w:val="ListParagraph"/>
              <w:numPr>
                <w:ilvl w:val="0"/>
                <w:numId w:val="43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Shopping List navigation button.</w:t>
            </w:r>
          </w:p>
          <w:p w14:paraId="3584F9A1" w14:textId="77777777" w:rsidR="00E00F34" w:rsidRPr="001605DB" w:rsidRDefault="00E00F34" w:rsidP="00E00F34">
            <w:pPr>
              <w:pStyle w:val="ListParagraph"/>
              <w:numPr>
                <w:ilvl w:val="0"/>
                <w:numId w:val="43"/>
              </w:numPr>
              <w:spacing w:before="0" w:after="160" w:line="259" w:lineRule="auto"/>
              <w:rPr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obtains the item at the grocery store.</w:t>
            </w:r>
          </w:p>
          <w:p w14:paraId="294D43A5" w14:textId="51CA9985" w:rsidR="00B0171E" w:rsidRPr="001605DB" w:rsidRDefault="00E00F34" w:rsidP="00E00F34">
            <w:pPr>
              <w:pStyle w:val="ListParagraph"/>
              <w:numPr>
                <w:ilvl w:val="0"/>
                <w:numId w:val="43"/>
              </w:numPr>
              <w:spacing w:after="160" w:line="259" w:lineRule="auto"/>
              <w:rPr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user clicks the checkbox to the left of the item’s name to mark the item as obtained.</w:t>
            </w:r>
          </w:p>
        </w:tc>
      </w:tr>
      <w:tr w:rsidR="00B0171E" w:rsidRPr="001605DB" w14:paraId="6EB4C3C6" w14:textId="77777777" w:rsidTr="002A4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2DCC02BD" w14:textId="47C975D3" w:rsidR="007A7FD4" w:rsidRPr="001605DB" w:rsidRDefault="007A7FD4" w:rsidP="007A7FD4">
            <w:pPr>
              <w:rPr>
                <w:szCs w:val="24"/>
              </w:rPr>
            </w:pPr>
            <w:r w:rsidRPr="001605DB">
              <w:rPr>
                <w:szCs w:val="24"/>
              </w:rPr>
              <w:t>Postcondition:</w:t>
            </w:r>
          </w:p>
          <w:p w14:paraId="7FF4D5A3" w14:textId="24920E74" w:rsidR="00B0171E" w:rsidRPr="001605DB" w:rsidRDefault="007A7FD4" w:rsidP="007A7FD4">
            <w:pPr>
              <w:pStyle w:val="ListParagraph"/>
              <w:numPr>
                <w:ilvl w:val="0"/>
                <w:numId w:val="44"/>
              </w:numPr>
              <w:spacing w:before="0" w:after="160" w:line="259" w:lineRule="auto"/>
              <w:rPr>
                <w:rFonts w:eastAsiaTheme="minorEastAsia"/>
                <w:b w:val="0"/>
                <w:bCs w:val="0"/>
                <w:szCs w:val="24"/>
              </w:rPr>
            </w:pPr>
            <w:r w:rsidRPr="001605DB">
              <w:rPr>
                <w:b w:val="0"/>
                <w:bCs w:val="0"/>
                <w:szCs w:val="24"/>
              </w:rPr>
              <w:t>The rest of the item’s fields, excluding the checkbox, will be greyed out and read-only to indicate the item as obtained.</w:t>
            </w:r>
          </w:p>
        </w:tc>
      </w:tr>
    </w:tbl>
    <w:p w14:paraId="5210C53E" w14:textId="7D9EA2E7" w:rsidR="00311B0C" w:rsidRDefault="00311B0C" w:rsidP="00311B0C"/>
    <w:p w14:paraId="49DC786B" w14:textId="2A048E7E" w:rsidR="007A7FD4" w:rsidRDefault="007A7FD4" w:rsidP="00311B0C"/>
    <w:p w14:paraId="0BDB47A7" w14:textId="765876E8" w:rsidR="007A7FD4" w:rsidRDefault="007A7FD4" w:rsidP="00311B0C"/>
    <w:p w14:paraId="3AD686B0" w14:textId="4EA6B446" w:rsidR="007A7FD4" w:rsidRDefault="007A7FD4" w:rsidP="00311B0C"/>
    <w:p w14:paraId="6C5EC0A9" w14:textId="77777777" w:rsidR="00432C44" w:rsidRDefault="00432C44" w:rsidP="00311B0C"/>
    <w:p w14:paraId="54C836CC" w14:textId="1FEB0CCC" w:rsidR="007A7FD4" w:rsidRDefault="007A7FD4" w:rsidP="00311B0C"/>
    <w:p w14:paraId="1756BC0A" w14:textId="07B794AE" w:rsidR="007A7FD4" w:rsidRDefault="007A7FD4" w:rsidP="007A7FD4">
      <w:pPr>
        <w:pStyle w:val="Heading1"/>
      </w:pPr>
      <w:bookmarkStart w:id="23" w:name="_Toc71735565"/>
      <w:r>
        <w:lastRenderedPageBreak/>
        <w:t>Process Models</w:t>
      </w:r>
      <w:bookmarkEnd w:id="23"/>
    </w:p>
    <w:p w14:paraId="28CF8931" w14:textId="71CE9485" w:rsidR="00432C44" w:rsidRDefault="00432C44" w:rsidP="00432C44">
      <w:pPr>
        <w:pStyle w:val="Heading2"/>
      </w:pPr>
      <w:bookmarkStart w:id="24" w:name="_Toc71735566"/>
      <w:r>
        <w:t>Log in sub-process</w:t>
      </w:r>
      <w:bookmarkEnd w:id="24"/>
    </w:p>
    <w:p w14:paraId="59C469E1" w14:textId="135FAD24" w:rsidR="00432C44" w:rsidRPr="00432C44" w:rsidRDefault="00432C44" w:rsidP="00432C44">
      <w:r>
        <w:rPr>
          <w:noProof/>
        </w:rPr>
        <w:drawing>
          <wp:inline distT="0" distB="0" distL="0" distR="0" wp14:anchorId="58820CFA" wp14:editId="1038B6EE">
            <wp:extent cx="5019676" cy="6124574"/>
            <wp:effectExtent l="0" t="0" r="9525" b="9525"/>
            <wp:docPr id="18" name="Picture 18" descr="https://documents.lucid.app/documents/8ab282fd-8eaa-4b21-adf4-6f5a27889015/pages/0_0?a=3186&amp;x=49&amp;y=41&amp;w=703&amp;h=857&amp;store=1&amp;accept=image%2F*&amp;auth=LCA%202e3d9bca1ef6ff74509a8c728da32fd8b4598b9d-ts%3D161964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F3E5" w14:textId="486C3864" w:rsidR="007A7FD4" w:rsidRDefault="007A7FD4" w:rsidP="007A7FD4">
      <w:pPr>
        <w:pStyle w:val="Heading2"/>
      </w:pPr>
      <w:bookmarkStart w:id="25" w:name="_Toc71735567"/>
      <w:r>
        <w:lastRenderedPageBreak/>
        <w:t>Use Case #1: Add Item</w:t>
      </w:r>
      <w:bookmarkEnd w:id="25"/>
    </w:p>
    <w:p w14:paraId="11DD56D3" w14:textId="7492C43F" w:rsidR="007A7FD4" w:rsidRDefault="0008692F" w:rsidP="007A7FD4">
      <w:pPr>
        <w:ind w:left="-1728"/>
      </w:pPr>
      <w:r>
        <w:rPr>
          <w:noProof/>
        </w:rPr>
        <w:drawing>
          <wp:inline distT="0" distB="0" distL="0" distR="0" wp14:anchorId="3D7F8C70" wp14:editId="630A1307">
            <wp:extent cx="7692336" cy="4981575"/>
            <wp:effectExtent l="0" t="0" r="4445" b="0"/>
            <wp:docPr id="19" name="Picture 19" descr="https://documents.lucid.app/documents/8ab282fd-8eaa-4b21-adf4-6f5a27889015/pages/0_0?a=3845&amp;x=-25&amp;y=-39&amp;w=1653&amp;h=1070&amp;store=1&amp;accept=image%2F*&amp;auth=LCA%206fd902544794631e58334e67ac72589ed34e9f8e-ts%3D161964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935" cy="49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E8BF" w14:textId="7695A738" w:rsidR="000A2518" w:rsidRDefault="000A2518" w:rsidP="000A2518">
      <w:pPr>
        <w:pStyle w:val="Heading2"/>
      </w:pPr>
      <w:bookmarkStart w:id="26" w:name="_Toc71735568"/>
      <w:r>
        <w:lastRenderedPageBreak/>
        <w:t>Use Case # 2: Create User-defined Item</w:t>
      </w:r>
      <w:bookmarkEnd w:id="26"/>
    </w:p>
    <w:p w14:paraId="663D0727" w14:textId="3C2C8ACC" w:rsidR="000A2518" w:rsidRDefault="0008692F" w:rsidP="000A2518">
      <w:pPr>
        <w:ind w:left="-1728"/>
      </w:pPr>
      <w:r>
        <w:rPr>
          <w:noProof/>
        </w:rPr>
        <w:drawing>
          <wp:inline distT="0" distB="0" distL="0" distR="0" wp14:anchorId="13D59718" wp14:editId="041F4AA4">
            <wp:extent cx="7442054" cy="4514850"/>
            <wp:effectExtent l="0" t="0" r="6985" b="0"/>
            <wp:docPr id="20" name="Picture 20" descr="https://documents.lucid.app/documents/8ab282fd-8eaa-4b21-adf4-6f5a27889015/pages/0_0?a=4673&amp;x=-34&amp;y=29&amp;w=1851&amp;h=1122&amp;store=1&amp;accept=image%2F*&amp;auth=LCA%2068428680c5cd8ace2e4e0ffb5459570f8871ca44-ts%3D161965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739" cy="45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79E" w14:textId="53A051BA" w:rsidR="00270E83" w:rsidRDefault="00270E83" w:rsidP="00270E83">
      <w:pPr>
        <w:pStyle w:val="Heading2"/>
      </w:pPr>
      <w:bookmarkStart w:id="27" w:name="_Toc71735569"/>
      <w:r>
        <w:lastRenderedPageBreak/>
        <w:t>Use Case #3: Search Recipes</w:t>
      </w:r>
      <w:bookmarkEnd w:id="27"/>
    </w:p>
    <w:p w14:paraId="597366CC" w14:textId="625FF547" w:rsidR="00F64C0D" w:rsidRDefault="0008692F" w:rsidP="00F64C0D">
      <w:pPr>
        <w:ind w:left="-1728"/>
      </w:pPr>
      <w:r>
        <w:rPr>
          <w:noProof/>
        </w:rPr>
        <w:drawing>
          <wp:inline distT="0" distB="0" distL="0" distR="0" wp14:anchorId="16519CD5" wp14:editId="716137B1">
            <wp:extent cx="7396983" cy="5514975"/>
            <wp:effectExtent l="0" t="0" r="0" b="0"/>
            <wp:docPr id="21" name="Picture 21" descr="https://documents.lucid.app/documents/8ab282fd-8eaa-4b21-adf4-6f5a27889015/pages/0_0?a=5951&amp;x=-35&amp;y=17&amp;w=1860&amp;h=1386&amp;store=1&amp;accept=image%2F*&amp;auth=LCA%20a83042ce74c079928b1e8711b87f7c4efb6f9a73-ts%3D161965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031" cy="55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E895" w14:textId="64884879" w:rsidR="000E0887" w:rsidRDefault="000E0887" w:rsidP="000E0887">
      <w:pPr>
        <w:pStyle w:val="Heading2"/>
      </w:pPr>
      <w:bookmarkStart w:id="28" w:name="_Toc71735570"/>
      <w:r>
        <w:lastRenderedPageBreak/>
        <w:t>Use Case #4:</w:t>
      </w:r>
      <w:r w:rsidR="00DA6FCA">
        <w:t xml:space="preserve"> User-Defined Recipe</w:t>
      </w:r>
      <w:bookmarkEnd w:id="28"/>
    </w:p>
    <w:p w14:paraId="6F565605" w14:textId="7B960924" w:rsidR="00DA6FCA" w:rsidRDefault="0008692F" w:rsidP="00DA6FCA">
      <w:pPr>
        <w:ind w:left="-1728"/>
      </w:pPr>
      <w:r>
        <w:rPr>
          <w:noProof/>
        </w:rPr>
        <w:drawing>
          <wp:inline distT="0" distB="0" distL="0" distR="0" wp14:anchorId="45E9A75C" wp14:editId="1AD080B8">
            <wp:extent cx="7730028" cy="4838700"/>
            <wp:effectExtent l="0" t="0" r="4445" b="0"/>
            <wp:docPr id="22" name="Picture 22" descr="https://documents.lucid.app/documents/8ab282fd-8eaa-4b21-adf4-6f5a27889015/pages/0_0?a=7072&amp;x=-28&amp;y=31&amp;w=1705&amp;h=1068&amp;store=1&amp;accept=image%2F*&amp;auth=LCA%202951367fc8077eae257c0914cb1c538fc0c942d4-ts%3D161965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935" cy="4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1C16" w14:textId="1A687FEE" w:rsidR="009435F6" w:rsidRDefault="009435F6" w:rsidP="0002642A">
      <w:pPr>
        <w:pStyle w:val="Heading2"/>
        <w:ind w:right="-864"/>
      </w:pPr>
      <w:bookmarkStart w:id="29" w:name="_Toc71735571"/>
      <w:r>
        <w:lastRenderedPageBreak/>
        <w:t xml:space="preserve">Use Case #5: </w:t>
      </w:r>
      <w:r w:rsidR="00ED3A57">
        <w:t>Add Items to Shopping</w:t>
      </w:r>
      <w:r w:rsidR="0002642A">
        <w:t xml:space="preserve"> </w:t>
      </w:r>
      <w:r w:rsidR="00ED3A57">
        <w:t>List</w:t>
      </w:r>
      <w:bookmarkEnd w:id="29"/>
    </w:p>
    <w:p w14:paraId="147650E6" w14:textId="461533D1" w:rsidR="0002642A" w:rsidRPr="0002642A" w:rsidRDefault="0008692F" w:rsidP="0002642A">
      <w:pPr>
        <w:ind w:left="-1728"/>
      </w:pPr>
      <w:r>
        <w:rPr>
          <w:noProof/>
        </w:rPr>
        <w:drawing>
          <wp:inline distT="0" distB="0" distL="0" distR="0" wp14:anchorId="3671ABCC" wp14:editId="587EFA43">
            <wp:extent cx="7392862" cy="4324350"/>
            <wp:effectExtent l="0" t="0" r="0" b="0"/>
            <wp:docPr id="1061787123" name="Picture 1061787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429" cy="43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36D8" w14:textId="049146DB" w:rsidR="00ED3A57" w:rsidRDefault="00816A59" w:rsidP="00816A59">
      <w:pPr>
        <w:pStyle w:val="Heading2"/>
        <w:ind w:right="-144"/>
      </w:pPr>
      <w:bookmarkStart w:id="30" w:name="_Toc71735572"/>
      <w:r>
        <w:lastRenderedPageBreak/>
        <w:t>Use Case #6: Crossing Item Off Shopping List</w:t>
      </w:r>
      <w:bookmarkEnd w:id="30"/>
    </w:p>
    <w:p w14:paraId="5E412765" w14:textId="30FB4F9B" w:rsidR="00816A59" w:rsidRDefault="0008692F" w:rsidP="0088096F">
      <w:pPr>
        <w:ind w:left="-1728"/>
      </w:pPr>
      <w:r>
        <w:rPr>
          <w:noProof/>
        </w:rPr>
        <w:drawing>
          <wp:inline distT="0" distB="0" distL="0" distR="0" wp14:anchorId="3429C161" wp14:editId="54E7957C">
            <wp:extent cx="7715250" cy="4661298"/>
            <wp:effectExtent l="0" t="0" r="0" b="6350"/>
            <wp:docPr id="1916137487" name="Picture 1916137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264" cy="46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9B4C" w14:textId="5FA0309A" w:rsidR="0088096F" w:rsidRDefault="0088096F" w:rsidP="0088096F"/>
    <w:p w14:paraId="1F756FB2" w14:textId="774ABAC8" w:rsidR="0088096F" w:rsidRDefault="0088096F" w:rsidP="0088096F"/>
    <w:p w14:paraId="08EC7090" w14:textId="71A6F8FC" w:rsidR="0088096F" w:rsidRDefault="0088096F" w:rsidP="0088096F"/>
    <w:p w14:paraId="2DAACFFD" w14:textId="0CF9DAE1" w:rsidR="0088096F" w:rsidRDefault="0088096F" w:rsidP="0088096F"/>
    <w:p w14:paraId="684EA587" w14:textId="2C312A4C" w:rsidR="0088096F" w:rsidRDefault="0088096F" w:rsidP="0088096F"/>
    <w:p w14:paraId="753081EB" w14:textId="60F50C2E" w:rsidR="0088096F" w:rsidRDefault="0088096F" w:rsidP="0088096F"/>
    <w:p w14:paraId="33E12BA2" w14:textId="6053C768" w:rsidR="0088096F" w:rsidRDefault="0088096F" w:rsidP="0088096F"/>
    <w:p w14:paraId="0915CDA8" w14:textId="247F5696" w:rsidR="0088096F" w:rsidRDefault="0088096F" w:rsidP="0088096F"/>
    <w:p w14:paraId="442986F1" w14:textId="169F0E03" w:rsidR="0088096F" w:rsidRDefault="0088096F" w:rsidP="0088096F">
      <w:pPr>
        <w:pStyle w:val="Heading1"/>
      </w:pPr>
      <w:bookmarkStart w:id="31" w:name="_Toc71735573"/>
      <w:r>
        <w:lastRenderedPageBreak/>
        <w:t>Data Model</w:t>
      </w:r>
      <w:bookmarkEnd w:id="31"/>
    </w:p>
    <w:p w14:paraId="6EE94CBF" w14:textId="1C48BACB" w:rsidR="0088096F" w:rsidRDefault="001F0460" w:rsidP="0088096F">
      <w:pPr>
        <w:ind w:left="-1728"/>
      </w:pPr>
      <w:r>
        <w:rPr>
          <w:noProof/>
        </w:rPr>
        <w:drawing>
          <wp:inline distT="0" distB="0" distL="0" distR="0" wp14:anchorId="378CFEDC" wp14:editId="1FDD9C1F">
            <wp:extent cx="7773375" cy="421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333" cy="422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ACCF" w14:textId="19BB5956" w:rsidR="00404E6D" w:rsidRDefault="00404E6D" w:rsidP="00404E6D"/>
    <w:p w14:paraId="435F051E" w14:textId="2F5437AD" w:rsidR="00404E6D" w:rsidRDefault="00404E6D" w:rsidP="00404E6D"/>
    <w:p w14:paraId="4CE8B147" w14:textId="15E5CAEF" w:rsidR="00404E6D" w:rsidRDefault="00404E6D" w:rsidP="00404E6D"/>
    <w:p w14:paraId="2BA6FA02" w14:textId="3FD1E7A2" w:rsidR="00404E6D" w:rsidRDefault="00404E6D" w:rsidP="00404E6D"/>
    <w:p w14:paraId="72B00193" w14:textId="6539486E" w:rsidR="00404E6D" w:rsidRDefault="00404E6D" w:rsidP="00404E6D"/>
    <w:p w14:paraId="619C90AE" w14:textId="4E67528E" w:rsidR="00404E6D" w:rsidRDefault="00404E6D" w:rsidP="00404E6D"/>
    <w:p w14:paraId="6CD6E847" w14:textId="003F5AFF" w:rsidR="00572615" w:rsidRDefault="00572615" w:rsidP="00404E6D"/>
    <w:p w14:paraId="19929991" w14:textId="77777777" w:rsidR="00572615" w:rsidRDefault="00572615">
      <w:r>
        <w:br w:type="page"/>
      </w:r>
    </w:p>
    <w:p w14:paraId="7507CDC1" w14:textId="3312882C" w:rsidR="00572615" w:rsidRDefault="00572615" w:rsidP="00572615">
      <w:pPr>
        <w:pStyle w:val="Heading1"/>
      </w:pPr>
      <w:bookmarkStart w:id="32" w:name="_Toc71735574"/>
      <w:r>
        <w:lastRenderedPageBreak/>
        <w:t>User Interface</w:t>
      </w:r>
      <w:bookmarkEnd w:id="32"/>
    </w:p>
    <w:p w14:paraId="68FEE1D7" w14:textId="1BDBAD36" w:rsidR="00572615" w:rsidRPr="00572615" w:rsidRDefault="00572615" w:rsidP="00572615">
      <w:pPr>
        <w:pStyle w:val="Heading2"/>
      </w:pPr>
      <w:bookmarkStart w:id="33" w:name="_Toc71735575"/>
      <w:r>
        <w:t>Home Page</w:t>
      </w:r>
      <w:bookmarkEnd w:id="33"/>
    </w:p>
    <w:p w14:paraId="35ABE1DB" w14:textId="232C0CAD" w:rsidR="00572615" w:rsidRDefault="00572615" w:rsidP="00572615">
      <w:r>
        <w:rPr>
          <w:noProof/>
        </w:rPr>
        <w:drawing>
          <wp:inline distT="0" distB="0" distL="0" distR="0" wp14:anchorId="6CE7ED3E" wp14:editId="3BD2E6F0">
            <wp:extent cx="4972050" cy="6721475"/>
            <wp:effectExtent l="0" t="0" r="0" b="3175"/>
            <wp:docPr id="9" name="Picture 9" descr="https://studentsiticollege.sharepoint.com/sites/IT252E3SPR21/Shared%20Documents/Food%20Management/FMHomeScreen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entsiticollege.sharepoint.com/sites/IT252E3SPR21/Shared%20Documents/Food%20Management/FMHomeScreenU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62" cy="672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0384" w14:textId="3610F078" w:rsidR="00572615" w:rsidRDefault="00572615" w:rsidP="00572615"/>
    <w:p w14:paraId="42E60236" w14:textId="01A504AE" w:rsidR="00572615" w:rsidRDefault="00572615" w:rsidP="00572615">
      <w:pPr>
        <w:pStyle w:val="Heading2"/>
      </w:pPr>
      <w:bookmarkStart w:id="34" w:name="_Toc71735576"/>
      <w:r>
        <w:lastRenderedPageBreak/>
        <w:t>Inventory page</w:t>
      </w:r>
      <w:bookmarkEnd w:id="34"/>
    </w:p>
    <w:p w14:paraId="32B12B07" w14:textId="77A82A9D" w:rsidR="00572615" w:rsidRDefault="00572615" w:rsidP="00572615">
      <w:r>
        <w:rPr>
          <w:noProof/>
        </w:rPr>
        <w:drawing>
          <wp:inline distT="0" distB="0" distL="0" distR="0" wp14:anchorId="686B5C43" wp14:editId="0603481B">
            <wp:extent cx="5486400" cy="7473015"/>
            <wp:effectExtent l="0" t="0" r="0" b="0"/>
            <wp:docPr id="10" name="Picture 10" descr="https://studentsiticollege.sharepoint.com/sites/IT252E3SPR21/Shared%20Documents/Food%20Management/FMInventory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entsiticollege.sharepoint.com/sites/IT252E3SPR21/Shared%20Documents/Food%20Management/FMInventoryU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CFB0" w14:textId="59A96367" w:rsidR="00572615" w:rsidRDefault="00572615" w:rsidP="00572615">
      <w:pPr>
        <w:pStyle w:val="Heading2"/>
      </w:pPr>
      <w:bookmarkStart w:id="35" w:name="_Toc71735577"/>
      <w:r>
        <w:lastRenderedPageBreak/>
        <w:t>Shopping List Page</w:t>
      </w:r>
      <w:bookmarkEnd w:id="35"/>
    </w:p>
    <w:p w14:paraId="4A9848F7" w14:textId="5D4B3A97" w:rsidR="00572615" w:rsidRDefault="00572615">
      <w:r>
        <w:rPr>
          <w:noProof/>
        </w:rPr>
        <w:drawing>
          <wp:inline distT="0" distB="0" distL="0" distR="0" wp14:anchorId="19767856" wp14:editId="1270B433">
            <wp:extent cx="5467350" cy="7543800"/>
            <wp:effectExtent l="0" t="0" r="0" b="0"/>
            <wp:docPr id="11" name="Picture 11" descr="https://studentsiticollege.sharepoint.com/sites/IT252E3SPR21/Shared%20Documents/Food%20Management/FMShoppingList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entsiticollege.sharepoint.com/sites/IT252E3SPR21/Shared%20Documents/Food%20Management/FMShoppingListUI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A50C" w14:textId="56E9E28B" w:rsidR="00572615" w:rsidRDefault="00572615" w:rsidP="00572615">
      <w:pPr>
        <w:pStyle w:val="Heading1"/>
      </w:pPr>
      <w:bookmarkStart w:id="36" w:name="_Toc71735578"/>
      <w:r>
        <w:lastRenderedPageBreak/>
        <w:t>Structure Chart</w:t>
      </w:r>
      <w:bookmarkEnd w:id="36"/>
    </w:p>
    <w:p w14:paraId="65A4CF00" w14:textId="3C9FCD2B" w:rsidR="00572615" w:rsidRDefault="00572615" w:rsidP="00572615"/>
    <w:p w14:paraId="33163A01" w14:textId="5037625E" w:rsidR="00572615" w:rsidRDefault="00516646" w:rsidP="007015F2">
      <w:pPr>
        <w:ind w:left="-1872"/>
      </w:pPr>
      <w:r>
        <w:rPr>
          <w:noProof/>
        </w:rPr>
        <w:drawing>
          <wp:inline distT="0" distB="0" distL="0" distR="0" wp14:anchorId="77C59D3E" wp14:editId="27B25583">
            <wp:extent cx="7729220" cy="38862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353" cy="39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E087" w14:textId="2914D0D2" w:rsidR="00572615" w:rsidRDefault="00572615"/>
    <w:p w14:paraId="1E9BC715" w14:textId="5600EE52" w:rsidR="00572615" w:rsidRDefault="00572615"/>
    <w:p w14:paraId="7CC3B3ED" w14:textId="30D50CC2" w:rsidR="00572615" w:rsidRDefault="00572615"/>
    <w:p w14:paraId="78572C24" w14:textId="12C8F901" w:rsidR="00572615" w:rsidRDefault="00572615"/>
    <w:p w14:paraId="43054E17" w14:textId="58BD4627" w:rsidR="00572615" w:rsidRDefault="00572615"/>
    <w:p w14:paraId="70392E51" w14:textId="0334C54E" w:rsidR="00572615" w:rsidRDefault="00572615"/>
    <w:p w14:paraId="1A81FBC8" w14:textId="0E06B25E" w:rsidR="00572615" w:rsidRDefault="00572615"/>
    <w:p w14:paraId="31F577AC" w14:textId="7E8F5435" w:rsidR="00572615" w:rsidRDefault="00572615"/>
    <w:p w14:paraId="5B9E74EE" w14:textId="63B182D5" w:rsidR="00572615" w:rsidRDefault="00572615"/>
    <w:p w14:paraId="2BF5110D" w14:textId="49BDFFB4" w:rsidR="00572615" w:rsidRDefault="00572615"/>
    <w:p w14:paraId="76B7224F" w14:textId="317807B3" w:rsidR="007015F2" w:rsidRDefault="007015F2" w:rsidP="007015F2">
      <w:pPr>
        <w:pStyle w:val="Heading1"/>
      </w:pPr>
      <w:bookmarkStart w:id="37" w:name="_Toc71735579"/>
      <w:r>
        <w:lastRenderedPageBreak/>
        <w:t>Physical Data Flow Diagram</w:t>
      </w:r>
      <w:bookmarkEnd w:id="37"/>
    </w:p>
    <w:p w14:paraId="64CC268E" w14:textId="77777777" w:rsidR="007015F2" w:rsidRPr="007015F2" w:rsidRDefault="007015F2" w:rsidP="007015F2"/>
    <w:p w14:paraId="4884D4A0" w14:textId="66769085" w:rsidR="007015F2" w:rsidRPr="007015F2" w:rsidRDefault="00A42468" w:rsidP="007015F2">
      <w:pPr>
        <w:pStyle w:val="Heading2"/>
      </w:pPr>
      <w:bookmarkStart w:id="38" w:name="_Toc71735580"/>
      <w:r>
        <w:t xml:space="preserve">1.0 </w:t>
      </w:r>
      <w:r w:rsidR="007015F2">
        <w:t>Navigation</w:t>
      </w:r>
      <w:bookmarkEnd w:id="38"/>
    </w:p>
    <w:p w14:paraId="6ABF851C" w14:textId="10FE422C" w:rsidR="007015F2" w:rsidRPr="007015F2" w:rsidRDefault="007015F2" w:rsidP="007015F2">
      <w:pPr>
        <w:ind w:left="-1872"/>
      </w:pPr>
      <w:r>
        <w:rPr>
          <w:noProof/>
        </w:rPr>
        <w:drawing>
          <wp:inline distT="0" distB="0" distL="0" distR="0" wp14:anchorId="053D42FE" wp14:editId="61FE16E9">
            <wp:extent cx="7799561" cy="4543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o (1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743" cy="45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5410" w14:textId="4B5337A7" w:rsidR="00572615" w:rsidRDefault="00572615"/>
    <w:p w14:paraId="528AECD1" w14:textId="277DBA1C" w:rsidR="00572615" w:rsidRDefault="00572615"/>
    <w:p w14:paraId="1D599CD1" w14:textId="76713C38" w:rsidR="00572615" w:rsidRDefault="00572615"/>
    <w:p w14:paraId="71201BDD" w14:textId="33C60807" w:rsidR="00572615" w:rsidRDefault="00572615"/>
    <w:p w14:paraId="4F2EB55B" w14:textId="0151410F" w:rsidR="00572615" w:rsidRDefault="00572615"/>
    <w:p w14:paraId="25398A9B" w14:textId="1DA9735A" w:rsidR="00572615" w:rsidRDefault="00572615"/>
    <w:p w14:paraId="08BB0D34" w14:textId="7935740C" w:rsidR="00572615" w:rsidRDefault="00572615"/>
    <w:p w14:paraId="12B1F4B0" w14:textId="3C5A26F4" w:rsidR="00C81766" w:rsidRDefault="0023173C" w:rsidP="00151CE7">
      <w:pPr>
        <w:pStyle w:val="Heading2"/>
      </w:pPr>
      <w:bookmarkStart w:id="39" w:name="_Toc71735581"/>
      <w:r>
        <w:lastRenderedPageBreak/>
        <w:t xml:space="preserve">1.1 </w:t>
      </w:r>
      <w:r w:rsidR="00151CE7">
        <w:t>Inventory</w:t>
      </w:r>
      <w:bookmarkEnd w:id="39"/>
    </w:p>
    <w:p w14:paraId="0DE936F2" w14:textId="7BEF810A" w:rsidR="00151CE7" w:rsidRPr="00151CE7" w:rsidRDefault="00151CE7" w:rsidP="00151CE7">
      <w:pPr>
        <w:ind w:left="-1728"/>
      </w:pPr>
      <w:r>
        <w:rPr>
          <w:noProof/>
        </w:rPr>
        <w:drawing>
          <wp:inline distT="0" distB="0" distL="0" distR="0" wp14:anchorId="2FBC2D11" wp14:editId="5020899D">
            <wp:extent cx="7486650" cy="489318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200" cy="490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EAD5" w14:textId="6A12C21F" w:rsidR="00480034" w:rsidRDefault="00480034"/>
    <w:p w14:paraId="6CAE09CF" w14:textId="6BBB2F46" w:rsidR="00480034" w:rsidRDefault="00480034"/>
    <w:p w14:paraId="071191FC" w14:textId="5A0A5991" w:rsidR="00480034" w:rsidRDefault="00480034"/>
    <w:p w14:paraId="5A1AEFCF" w14:textId="566EB3C3" w:rsidR="000B32F7" w:rsidRDefault="000B32F7"/>
    <w:p w14:paraId="6FF31854" w14:textId="5BF93C36" w:rsidR="000B32F7" w:rsidRDefault="000B32F7"/>
    <w:p w14:paraId="0387BA77" w14:textId="0909085A" w:rsidR="000B32F7" w:rsidRDefault="000B32F7"/>
    <w:p w14:paraId="3A92231C" w14:textId="1359CEC7" w:rsidR="000B32F7" w:rsidRDefault="000B32F7"/>
    <w:p w14:paraId="775E6774" w14:textId="7BB3D20F" w:rsidR="000B32F7" w:rsidRDefault="000B32F7"/>
    <w:p w14:paraId="63CE36D3" w14:textId="794FD198" w:rsidR="000B32F7" w:rsidRDefault="0023173C" w:rsidP="000B32F7">
      <w:pPr>
        <w:pStyle w:val="Heading2"/>
      </w:pPr>
      <w:bookmarkStart w:id="40" w:name="_Toc71735582"/>
      <w:r>
        <w:lastRenderedPageBreak/>
        <w:t xml:space="preserve">1.2 </w:t>
      </w:r>
      <w:r w:rsidR="000B32F7">
        <w:t>Shopping List</w:t>
      </w:r>
      <w:bookmarkEnd w:id="40"/>
    </w:p>
    <w:p w14:paraId="2E3B07F9" w14:textId="502FE4B3" w:rsidR="00480034" w:rsidRDefault="006D1E77" w:rsidP="005E4C97">
      <w:pPr>
        <w:ind w:left="-1872"/>
      </w:pPr>
      <w:r>
        <w:rPr>
          <w:noProof/>
        </w:rPr>
        <w:drawing>
          <wp:inline distT="0" distB="0" distL="0" distR="0" wp14:anchorId="15D5E8F4" wp14:editId="5D7621AA">
            <wp:extent cx="7805068" cy="28194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733" cy="282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A535" w14:textId="49B2D656" w:rsidR="005E4C97" w:rsidRDefault="0023173C" w:rsidP="005E4C97">
      <w:pPr>
        <w:pStyle w:val="Heading2"/>
      </w:pPr>
      <w:bookmarkStart w:id="41" w:name="_Toc71735583"/>
      <w:r>
        <w:t xml:space="preserve">1.3 </w:t>
      </w:r>
      <w:r w:rsidR="005E4C97">
        <w:t>Recipe</w:t>
      </w:r>
      <w:bookmarkEnd w:id="41"/>
    </w:p>
    <w:p w14:paraId="5C10FEDE" w14:textId="1D36627B" w:rsidR="005E4C97" w:rsidRPr="005E4C97" w:rsidRDefault="008238AF" w:rsidP="00A072C2">
      <w:pPr>
        <w:ind w:left="-1872"/>
      </w:pPr>
      <w:r>
        <w:rPr>
          <w:noProof/>
        </w:rPr>
        <w:drawing>
          <wp:inline distT="0" distB="0" distL="0" distR="0" wp14:anchorId="5C1D4FF8" wp14:editId="488926D2">
            <wp:extent cx="7629525" cy="395693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550" cy="3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8ADC" w14:textId="65637B96" w:rsidR="00572615" w:rsidRDefault="007015F2" w:rsidP="007015F2">
      <w:pPr>
        <w:pStyle w:val="Heading1"/>
      </w:pPr>
      <w:bookmarkStart w:id="42" w:name="_Toc71735584"/>
      <w:r>
        <w:lastRenderedPageBreak/>
        <w:t>Class Diagram</w:t>
      </w:r>
      <w:bookmarkEnd w:id="42"/>
    </w:p>
    <w:p w14:paraId="34892367" w14:textId="29D8DE51" w:rsidR="007015F2" w:rsidRPr="007015F2" w:rsidRDefault="00AB22DF" w:rsidP="007015F2">
      <w:pPr>
        <w:ind w:left="-1440"/>
      </w:pPr>
      <w:r w:rsidRPr="00AB22DF">
        <w:rPr>
          <w:noProof/>
        </w:rPr>
        <w:drawing>
          <wp:inline distT="0" distB="0" distL="0" distR="0" wp14:anchorId="7FD59746" wp14:editId="0DACD6E8">
            <wp:extent cx="7222444" cy="586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39078" cy="58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B833" w14:textId="4F960EA5" w:rsidR="007015F2" w:rsidRDefault="007015F2" w:rsidP="00404E6D"/>
    <w:p w14:paraId="4ABC9D58" w14:textId="5CDCCAD9" w:rsidR="00A072C2" w:rsidRDefault="00A072C2" w:rsidP="00404E6D"/>
    <w:p w14:paraId="1D5EBBBA" w14:textId="77777777" w:rsidR="00A072C2" w:rsidRDefault="00A072C2" w:rsidP="00404E6D"/>
    <w:p w14:paraId="24D7BB2C" w14:textId="74A4EEB7" w:rsidR="00A072C2" w:rsidRDefault="006E6566" w:rsidP="00A072C2">
      <w:pPr>
        <w:pStyle w:val="Heading1"/>
        <w:rPr>
          <w:b w:val="0"/>
        </w:rPr>
      </w:pPr>
      <w:bookmarkStart w:id="43" w:name="_Toc71735585"/>
      <w:r>
        <w:lastRenderedPageBreak/>
        <w:t>Program Specification</w:t>
      </w:r>
      <w:bookmarkEnd w:id="43"/>
    </w:p>
    <w:p w14:paraId="2B8A6B0B" w14:textId="525F15E4" w:rsidR="006E6566" w:rsidRDefault="006E6566" w:rsidP="00A072C2">
      <w:pPr>
        <w:pStyle w:val="Heading2"/>
      </w:pPr>
      <w:bookmarkStart w:id="44" w:name="_Toc71735586"/>
      <w:r w:rsidRPr="00754CE8">
        <w:t>Module:</w:t>
      </w:r>
      <w:r>
        <w:t xml:space="preserve"> 1.1.2</w:t>
      </w:r>
      <w:bookmarkEnd w:id="44"/>
    </w:p>
    <w:p w14:paraId="78394DAC" w14:textId="77777777" w:rsidR="006E6566" w:rsidRDefault="006E6566" w:rsidP="006E6566">
      <w:r w:rsidRPr="00754CE8">
        <w:rPr>
          <w:b/>
        </w:rPr>
        <w:t xml:space="preserve">Name: </w:t>
      </w:r>
      <w:r>
        <w:t>Add Item</w:t>
      </w:r>
    </w:p>
    <w:p w14:paraId="4965C708" w14:textId="77777777" w:rsidR="006E6566" w:rsidRDefault="006E6566" w:rsidP="006E6566">
      <w:r w:rsidRPr="7B2D31DA">
        <w:rPr>
          <w:b/>
          <w:bCs/>
        </w:rPr>
        <w:t xml:space="preserve">Purpose: </w:t>
      </w:r>
      <w:r>
        <w:t>Update the user’s inventory and determine if the task was successful or not.</w:t>
      </w:r>
    </w:p>
    <w:p w14:paraId="60914802" w14:textId="77777777" w:rsidR="006E6566" w:rsidRPr="00754CE8" w:rsidRDefault="006E6566" w:rsidP="006E6566">
      <w:r w:rsidRPr="00754CE8">
        <w:rPr>
          <w:b/>
        </w:rPr>
        <w:t xml:space="preserve">Events: </w:t>
      </w:r>
      <w:r>
        <w:t>User clicks on the “Submit” button on the Inventory page.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40BA1F25" w14:textId="77777777" w:rsidTr="006E6566">
        <w:tc>
          <w:tcPr>
            <w:tcW w:w="2337" w:type="dxa"/>
          </w:tcPr>
          <w:p w14:paraId="40846738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Input name:</w:t>
            </w:r>
          </w:p>
        </w:tc>
        <w:tc>
          <w:tcPr>
            <w:tcW w:w="2337" w:type="dxa"/>
          </w:tcPr>
          <w:p w14:paraId="327897CD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57645FC0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71AE9A00" w14:textId="77777777" w:rsidTr="006E6566">
        <w:tc>
          <w:tcPr>
            <w:tcW w:w="2337" w:type="dxa"/>
          </w:tcPr>
          <w:p w14:paraId="3F49927A" w14:textId="77777777" w:rsidR="006E6566" w:rsidRDefault="006E6566" w:rsidP="006E6566">
            <w:r>
              <w:t>name</w:t>
            </w:r>
          </w:p>
        </w:tc>
        <w:tc>
          <w:tcPr>
            <w:tcW w:w="2337" w:type="dxa"/>
          </w:tcPr>
          <w:p w14:paraId="04852977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0394773A" w14:textId="77777777" w:rsidR="006E6566" w:rsidRDefault="006E6566" w:rsidP="006E6566"/>
        </w:tc>
      </w:tr>
      <w:tr w:rsidR="006E6566" w14:paraId="1F17A2B1" w14:textId="77777777" w:rsidTr="006E6566">
        <w:tc>
          <w:tcPr>
            <w:tcW w:w="2337" w:type="dxa"/>
          </w:tcPr>
          <w:p w14:paraId="5256D91A" w14:textId="77777777" w:rsidR="006E6566" w:rsidRDefault="006E6566" w:rsidP="006E6566">
            <w:r>
              <w:t>quantity</w:t>
            </w:r>
          </w:p>
        </w:tc>
        <w:tc>
          <w:tcPr>
            <w:tcW w:w="2337" w:type="dxa"/>
          </w:tcPr>
          <w:p w14:paraId="68D391E2" w14:textId="77777777" w:rsidR="006E6566" w:rsidRDefault="006E6566" w:rsidP="006E6566">
            <w:r>
              <w:t>int</w:t>
            </w:r>
          </w:p>
        </w:tc>
        <w:tc>
          <w:tcPr>
            <w:tcW w:w="2338" w:type="dxa"/>
          </w:tcPr>
          <w:p w14:paraId="17908A55" w14:textId="77777777" w:rsidR="006E6566" w:rsidRDefault="006E6566" w:rsidP="006E6566"/>
        </w:tc>
      </w:tr>
    </w:tbl>
    <w:p w14:paraId="68C92289" w14:textId="77777777" w:rsidR="006E6566" w:rsidRDefault="006E6566" w:rsidP="006E65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319840DB" w14:textId="77777777" w:rsidTr="006E6566">
        <w:tc>
          <w:tcPr>
            <w:tcW w:w="2337" w:type="dxa"/>
          </w:tcPr>
          <w:p w14:paraId="073ED17E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Output name:</w:t>
            </w:r>
          </w:p>
        </w:tc>
        <w:tc>
          <w:tcPr>
            <w:tcW w:w="2337" w:type="dxa"/>
          </w:tcPr>
          <w:p w14:paraId="0FF77B95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244CCE6F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35DBF2C0" w14:textId="77777777" w:rsidTr="006E6566">
        <w:tc>
          <w:tcPr>
            <w:tcW w:w="2337" w:type="dxa"/>
          </w:tcPr>
          <w:p w14:paraId="38FCE4CE" w14:textId="77777777" w:rsidR="006E6566" w:rsidRDefault="006E6566" w:rsidP="006E6566">
            <w:proofErr w:type="spellStart"/>
            <w:r>
              <w:t>saveSuccess</w:t>
            </w:r>
            <w:proofErr w:type="spellEnd"/>
          </w:p>
        </w:tc>
        <w:tc>
          <w:tcPr>
            <w:tcW w:w="2337" w:type="dxa"/>
          </w:tcPr>
          <w:p w14:paraId="58E2851B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05194796" w14:textId="77777777" w:rsidR="006E6566" w:rsidRDefault="006E6566" w:rsidP="006E6566">
            <w:r>
              <w:t>Indicates whether the changes were saved successfully.</w:t>
            </w:r>
          </w:p>
        </w:tc>
      </w:tr>
    </w:tbl>
    <w:p w14:paraId="5E8DCAAA" w14:textId="77777777" w:rsidR="006E6566" w:rsidRPr="001555EB" w:rsidRDefault="006E6566" w:rsidP="006E6566">
      <w:pPr>
        <w:rPr>
          <w:b/>
        </w:rPr>
      </w:pPr>
      <w:r w:rsidRPr="001555EB">
        <w:rPr>
          <w:b/>
        </w:rPr>
        <w:t>Pseudocode:</w:t>
      </w:r>
    </w:p>
    <w:p w14:paraId="00A4D79E" w14:textId="77777777" w:rsidR="006E6566" w:rsidRDefault="006E6566" w:rsidP="006E6566">
      <w:proofErr w:type="spellStart"/>
      <w:r>
        <w:t>saveSuccess</w:t>
      </w:r>
      <w:proofErr w:type="spellEnd"/>
      <w:r>
        <w:t xml:space="preserve"> = false</w:t>
      </w:r>
    </w:p>
    <w:p w14:paraId="4EF0858A" w14:textId="77777777" w:rsidR="006E6566" w:rsidRDefault="006E6566" w:rsidP="006E6566">
      <w:r>
        <w:tab/>
        <w:t>For each record in Inventory</w:t>
      </w:r>
    </w:p>
    <w:p w14:paraId="7C3FE15D" w14:textId="77777777" w:rsidR="006E6566" w:rsidRDefault="006E6566" w:rsidP="006E6566">
      <w:r>
        <w:tab/>
      </w:r>
      <w:r>
        <w:tab/>
        <w:t>If user’s Inventory name = Inventory name in database</w:t>
      </w:r>
    </w:p>
    <w:p w14:paraId="39B5971C" w14:textId="77777777" w:rsidR="006E6566" w:rsidRDefault="006E6566" w:rsidP="006E6566">
      <w:r>
        <w:tab/>
      </w:r>
      <w:r>
        <w:tab/>
      </w:r>
      <w:r>
        <w:tab/>
        <w:t>Update quantity with the amount input by user</w:t>
      </w:r>
    </w:p>
    <w:p w14:paraId="0672DD6D" w14:textId="77777777" w:rsidR="006E6566" w:rsidRDefault="006E6566" w:rsidP="006E6566">
      <w:r>
        <w:tab/>
      </w:r>
      <w:r>
        <w:tab/>
      </w:r>
      <w:r>
        <w:tab/>
        <w:t>If query executed successfully</w:t>
      </w:r>
    </w:p>
    <w:p w14:paraId="7FA54050" w14:textId="77777777" w:rsidR="006E6566" w:rsidRDefault="006E6566" w:rsidP="006E6566">
      <w:r>
        <w:tab/>
      </w:r>
      <w:r>
        <w:tab/>
      </w:r>
      <w:r>
        <w:tab/>
      </w:r>
      <w:r>
        <w:tab/>
      </w:r>
      <w:proofErr w:type="spellStart"/>
      <w:r>
        <w:t>saveSuccess</w:t>
      </w:r>
      <w:proofErr w:type="spellEnd"/>
      <w:r>
        <w:t xml:space="preserve"> = true</w:t>
      </w:r>
    </w:p>
    <w:p w14:paraId="01A1333B" w14:textId="77777777" w:rsidR="006E6566" w:rsidRDefault="006E6566" w:rsidP="006E6566">
      <w:r>
        <w:tab/>
      </w:r>
      <w:r>
        <w:tab/>
      </w:r>
      <w:r>
        <w:tab/>
        <w:t>End If</w:t>
      </w:r>
    </w:p>
    <w:p w14:paraId="2036FCC8" w14:textId="77777777" w:rsidR="006E6566" w:rsidRDefault="006E6566" w:rsidP="006E6566">
      <w:r>
        <w:tab/>
      </w:r>
      <w:r>
        <w:tab/>
        <w:t>End If</w:t>
      </w:r>
    </w:p>
    <w:p w14:paraId="788C4DC9" w14:textId="77777777" w:rsidR="006E6566" w:rsidRDefault="006E6566" w:rsidP="006E6566">
      <w:r>
        <w:tab/>
        <w:t>End For</w:t>
      </w:r>
    </w:p>
    <w:p w14:paraId="14D0058A" w14:textId="4BDC6A61" w:rsidR="000B32F7" w:rsidRDefault="006E6566" w:rsidP="006E6566">
      <w:r>
        <w:t>Return</w:t>
      </w:r>
    </w:p>
    <w:p w14:paraId="63CDD628" w14:textId="6A9D988A" w:rsidR="00A072C2" w:rsidRDefault="00A072C2" w:rsidP="006E6566"/>
    <w:p w14:paraId="4CAD7956" w14:textId="77777777" w:rsidR="00A072C2" w:rsidRDefault="00A072C2" w:rsidP="006E6566"/>
    <w:p w14:paraId="2EEDE765" w14:textId="77777777" w:rsidR="006E6566" w:rsidRPr="001555EB" w:rsidRDefault="006E6566" w:rsidP="00A072C2">
      <w:pPr>
        <w:pStyle w:val="Heading2"/>
      </w:pPr>
      <w:bookmarkStart w:id="45" w:name="_Toc71735587"/>
      <w:r w:rsidRPr="001555EB">
        <w:lastRenderedPageBreak/>
        <w:t>Module:</w:t>
      </w:r>
      <w:r>
        <w:t xml:space="preserve"> </w:t>
      </w:r>
      <w:r w:rsidRPr="001555EB">
        <w:t>1.1.3</w:t>
      </w:r>
      <w:bookmarkEnd w:id="45"/>
    </w:p>
    <w:p w14:paraId="77D2C822" w14:textId="77777777" w:rsidR="006E6566" w:rsidRPr="001555EB" w:rsidRDefault="006E6566" w:rsidP="006E6566">
      <w:pPr>
        <w:rPr>
          <w:b/>
        </w:rPr>
      </w:pPr>
      <w:r w:rsidRPr="001555EB">
        <w:rPr>
          <w:b/>
        </w:rPr>
        <w:t>Name:</w:t>
      </w:r>
      <w:r>
        <w:rPr>
          <w:b/>
        </w:rPr>
        <w:t xml:space="preserve"> </w:t>
      </w:r>
      <w:r w:rsidRPr="001555EB">
        <w:t>Add User-Defined Item</w:t>
      </w:r>
    </w:p>
    <w:p w14:paraId="6C54B443" w14:textId="77777777" w:rsidR="006E6566" w:rsidRPr="0004667A" w:rsidRDefault="006E6566" w:rsidP="006E6566">
      <w:r w:rsidRPr="7B2D31DA">
        <w:rPr>
          <w:b/>
          <w:bCs/>
        </w:rPr>
        <w:t xml:space="preserve">Purpose: </w:t>
      </w:r>
      <w:r>
        <w:t>Update the user’s inventory with an item defined by the user and determine if the task was successful or not.</w:t>
      </w:r>
    </w:p>
    <w:p w14:paraId="08946E8C" w14:textId="77777777" w:rsidR="006E6566" w:rsidRPr="0004667A" w:rsidRDefault="006E6566" w:rsidP="006E6566">
      <w:r w:rsidRPr="001555EB">
        <w:rPr>
          <w:b/>
        </w:rPr>
        <w:t>Events:</w:t>
      </w:r>
      <w:r>
        <w:rPr>
          <w:b/>
        </w:rPr>
        <w:t xml:space="preserve"> </w:t>
      </w:r>
      <w:r>
        <w:t>User clicks on the “Submit” button on the Create New Item page.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7C28CB61" w14:textId="77777777" w:rsidTr="006E6566">
        <w:tc>
          <w:tcPr>
            <w:tcW w:w="2337" w:type="dxa"/>
          </w:tcPr>
          <w:p w14:paraId="41619C3E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Input name:</w:t>
            </w:r>
          </w:p>
        </w:tc>
        <w:tc>
          <w:tcPr>
            <w:tcW w:w="2337" w:type="dxa"/>
          </w:tcPr>
          <w:p w14:paraId="58B3D6E1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06476636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0D52A8A9" w14:textId="77777777" w:rsidTr="006E6566">
        <w:tc>
          <w:tcPr>
            <w:tcW w:w="2337" w:type="dxa"/>
          </w:tcPr>
          <w:p w14:paraId="440F370F" w14:textId="77777777" w:rsidR="006E6566" w:rsidRDefault="006E6566" w:rsidP="006E6566">
            <w:r>
              <w:t>name</w:t>
            </w:r>
          </w:p>
        </w:tc>
        <w:tc>
          <w:tcPr>
            <w:tcW w:w="2337" w:type="dxa"/>
          </w:tcPr>
          <w:p w14:paraId="16C006CE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5FD1C3D5" w14:textId="77777777" w:rsidR="006E6566" w:rsidRDefault="006E6566" w:rsidP="006E6566"/>
        </w:tc>
      </w:tr>
      <w:tr w:rsidR="006E6566" w14:paraId="6CEC07D1" w14:textId="77777777" w:rsidTr="006E6566">
        <w:tc>
          <w:tcPr>
            <w:tcW w:w="2337" w:type="dxa"/>
          </w:tcPr>
          <w:p w14:paraId="371D0C8C" w14:textId="77777777" w:rsidR="006E6566" w:rsidRDefault="006E6566" w:rsidP="006E6566">
            <w:r>
              <w:t>category</w:t>
            </w:r>
          </w:p>
        </w:tc>
        <w:tc>
          <w:tcPr>
            <w:tcW w:w="2337" w:type="dxa"/>
          </w:tcPr>
          <w:p w14:paraId="707736B1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287A0A5B" w14:textId="77777777" w:rsidR="006E6566" w:rsidRDefault="006E6566" w:rsidP="006E6566"/>
        </w:tc>
      </w:tr>
      <w:tr w:rsidR="006E6566" w14:paraId="5051C89A" w14:textId="77777777" w:rsidTr="006E6566">
        <w:tc>
          <w:tcPr>
            <w:tcW w:w="2337" w:type="dxa"/>
          </w:tcPr>
          <w:p w14:paraId="35F4D70F" w14:textId="77777777" w:rsidR="006E6566" w:rsidRDefault="006E6566" w:rsidP="006E6566">
            <w:proofErr w:type="spellStart"/>
            <w:r>
              <w:t>userDefined</w:t>
            </w:r>
            <w:proofErr w:type="spellEnd"/>
          </w:p>
        </w:tc>
        <w:tc>
          <w:tcPr>
            <w:tcW w:w="2337" w:type="dxa"/>
          </w:tcPr>
          <w:p w14:paraId="0CEB374A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36B4C762" w14:textId="77777777" w:rsidR="006E6566" w:rsidRDefault="006E6566" w:rsidP="006E6566">
            <w:r>
              <w:t>Always true</w:t>
            </w:r>
          </w:p>
        </w:tc>
      </w:tr>
      <w:tr w:rsidR="006E6566" w14:paraId="66FA2998" w14:textId="77777777" w:rsidTr="006E6566">
        <w:tc>
          <w:tcPr>
            <w:tcW w:w="2337" w:type="dxa"/>
          </w:tcPr>
          <w:p w14:paraId="6C899927" w14:textId="77777777" w:rsidR="006E6566" w:rsidRDefault="006E6566" w:rsidP="006E6566">
            <w:r>
              <w:t>perishable</w:t>
            </w:r>
          </w:p>
        </w:tc>
        <w:tc>
          <w:tcPr>
            <w:tcW w:w="2337" w:type="dxa"/>
          </w:tcPr>
          <w:p w14:paraId="75C56BDE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31C829D9" w14:textId="77777777" w:rsidR="006E6566" w:rsidRDefault="006E6566" w:rsidP="006E6566">
            <w:r>
              <w:t>Optional input</w:t>
            </w:r>
          </w:p>
        </w:tc>
      </w:tr>
    </w:tbl>
    <w:p w14:paraId="261A9C2A" w14:textId="77777777" w:rsidR="006E6566" w:rsidRDefault="006E6566" w:rsidP="006E65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3CA3F7CC" w14:textId="77777777" w:rsidTr="006E6566">
        <w:tc>
          <w:tcPr>
            <w:tcW w:w="2337" w:type="dxa"/>
          </w:tcPr>
          <w:p w14:paraId="65E5B8F8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Output name:</w:t>
            </w:r>
          </w:p>
        </w:tc>
        <w:tc>
          <w:tcPr>
            <w:tcW w:w="2337" w:type="dxa"/>
          </w:tcPr>
          <w:p w14:paraId="38F5E766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4CBAFDB5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45198A38" w14:textId="77777777" w:rsidTr="006E6566">
        <w:tc>
          <w:tcPr>
            <w:tcW w:w="2337" w:type="dxa"/>
          </w:tcPr>
          <w:p w14:paraId="79662E4A" w14:textId="77777777" w:rsidR="006E6566" w:rsidRPr="0004667A" w:rsidRDefault="006E6566" w:rsidP="006E6566">
            <w:proofErr w:type="spellStart"/>
            <w:r>
              <w:t>itemExists</w:t>
            </w:r>
            <w:proofErr w:type="spellEnd"/>
          </w:p>
        </w:tc>
        <w:tc>
          <w:tcPr>
            <w:tcW w:w="2337" w:type="dxa"/>
          </w:tcPr>
          <w:p w14:paraId="600ABD46" w14:textId="77777777" w:rsidR="006E6566" w:rsidRPr="0004667A" w:rsidRDefault="006E6566" w:rsidP="006E6566">
            <w:r>
              <w:t>bool</w:t>
            </w:r>
          </w:p>
        </w:tc>
        <w:tc>
          <w:tcPr>
            <w:tcW w:w="2338" w:type="dxa"/>
          </w:tcPr>
          <w:p w14:paraId="170C11F4" w14:textId="77777777" w:rsidR="006E6566" w:rsidRPr="0004667A" w:rsidRDefault="006E6566" w:rsidP="006E6566">
            <w:r>
              <w:t>Indicates if the item already exists or not.</w:t>
            </w:r>
          </w:p>
        </w:tc>
      </w:tr>
      <w:tr w:rsidR="006E6566" w14:paraId="75D68ECD" w14:textId="77777777" w:rsidTr="006E6566">
        <w:tc>
          <w:tcPr>
            <w:tcW w:w="2337" w:type="dxa"/>
          </w:tcPr>
          <w:p w14:paraId="7FD8523E" w14:textId="77777777" w:rsidR="006E6566" w:rsidRDefault="006E6566" w:rsidP="006E6566">
            <w:proofErr w:type="spellStart"/>
            <w:r>
              <w:t>saveSuccess</w:t>
            </w:r>
            <w:proofErr w:type="spellEnd"/>
          </w:p>
        </w:tc>
        <w:tc>
          <w:tcPr>
            <w:tcW w:w="2337" w:type="dxa"/>
          </w:tcPr>
          <w:p w14:paraId="28D814CD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04A2D51E" w14:textId="77777777" w:rsidR="006E6566" w:rsidRDefault="006E6566" w:rsidP="006E6566">
            <w:r>
              <w:t>Indicates whether the changes were saved successfully.</w:t>
            </w:r>
          </w:p>
        </w:tc>
      </w:tr>
    </w:tbl>
    <w:p w14:paraId="53F4E7FE" w14:textId="77777777" w:rsidR="006E6566" w:rsidRDefault="006E6566" w:rsidP="006E6566">
      <w:pPr>
        <w:rPr>
          <w:b/>
        </w:rPr>
      </w:pPr>
      <w:r w:rsidRPr="001555EB">
        <w:rPr>
          <w:b/>
        </w:rPr>
        <w:t>Pseudocode:</w:t>
      </w:r>
    </w:p>
    <w:p w14:paraId="7574DFF9" w14:textId="77777777" w:rsidR="006E6566" w:rsidRPr="006E6566" w:rsidRDefault="006E6566" w:rsidP="006E6566">
      <w:pPr>
        <w:rPr>
          <w:sz w:val="20"/>
          <w:szCs w:val="20"/>
        </w:rPr>
      </w:pPr>
      <w:proofErr w:type="spellStart"/>
      <w:r w:rsidRPr="006E6566">
        <w:rPr>
          <w:sz w:val="20"/>
          <w:szCs w:val="20"/>
        </w:rPr>
        <w:t>itemExists</w:t>
      </w:r>
      <w:proofErr w:type="spellEnd"/>
      <w:r w:rsidRPr="006E6566">
        <w:rPr>
          <w:sz w:val="20"/>
          <w:szCs w:val="20"/>
        </w:rPr>
        <w:t xml:space="preserve"> = true</w:t>
      </w:r>
    </w:p>
    <w:p w14:paraId="1FC15875" w14:textId="77777777" w:rsidR="006E6566" w:rsidRPr="006E6566" w:rsidRDefault="006E6566" w:rsidP="006E6566">
      <w:pPr>
        <w:rPr>
          <w:sz w:val="20"/>
          <w:szCs w:val="20"/>
        </w:rPr>
      </w:pPr>
      <w:proofErr w:type="spellStart"/>
      <w:r w:rsidRPr="006E6566">
        <w:rPr>
          <w:sz w:val="20"/>
          <w:szCs w:val="20"/>
        </w:rPr>
        <w:t>saveSuccess</w:t>
      </w:r>
      <w:proofErr w:type="spellEnd"/>
      <w:r w:rsidRPr="006E6566">
        <w:rPr>
          <w:sz w:val="20"/>
          <w:szCs w:val="20"/>
        </w:rPr>
        <w:t xml:space="preserve"> = false</w:t>
      </w:r>
    </w:p>
    <w:p w14:paraId="576B43DD" w14:textId="77777777" w:rsidR="006E6566" w:rsidRPr="006E6566" w:rsidRDefault="006E6566" w:rsidP="006E6566">
      <w:pPr>
        <w:rPr>
          <w:sz w:val="20"/>
          <w:szCs w:val="20"/>
        </w:rPr>
      </w:pPr>
      <w:r w:rsidRPr="006E6566">
        <w:rPr>
          <w:sz w:val="20"/>
          <w:szCs w:val="20"/>
        </w:rPr>
        <w:t>Select from Items where name is equal to input name</w:t>
      </w:r>
    </w:p>
    <w:p w14:paraId="49175A70" w14:textId="77777777" w:rsidR="006E6566" w:rsidRPr="006E6566" w:rsidRDefault="006E6566" w:rsidP="006E6566">
      <w:pPr>
        <w:rPr>
          <w:sz w:val="20"/>
          <w:szCs w:val="20"/>
        </w:rPr>
      </w:pPr>
      <w:r w:rsidRPr="006E6566">
        <w:rPr>
          <w:sz w:val="20"/>
          <w:szCs w:val="20"/>
        </w:rPr>
        <w:tab/>
        <w:t>If a row is not returned</w:t>
      </w:r>
    </w:p>
    <w:p w14:paraId="1FF55CC5" w14:textId="77777777" w:rsidR="006E6566" w:rsidRPr="006E6566" w:rsidRDefault="006E6566" w:rsidP="006E6566">
      <w:pPr>
        <w:spacing w:after="0"/>
        <w:rPr>
          <w:sz w:val="20"/>
          <w:szCs w:val="20"/>
        </w:rPr>
      </w:pPr>
      <w:r w:rsidRPr="006E6566">
        <w:rPr>
          <w:sz w:val="20"/>
          <w:szCs w:val="20"/>
        </w:rPr>
        <w:tab/>
      </w:r>
      <w:r w:rsidRPr="006E6566">
        <w:rPr>
          <w:sz w:val="20"/>
          <w:szCs w:val="20"/>
        </w:rPr>
        <w:tab/>
      </w:r>
      <w:proofErr w:type="spellStart"/>
      <w:r w:rsidRPr="006E6566">
        <w:rPr>
          <w:sz w:val="20"/>
          <w:szCs w:val="20"/>
        </w:rPr>
        <w:t>itemExists</w:t>
      </w:r>
      <w:proofErr w:type="spellEnd"/>
      <w:r w:rsidRPr="006E6566">
        <w:rPr>
          <w:sz w:val="20"/>
          <w:szCs w:val="20"/>
        </w:rPr>
        <w:t xml:space="preserve"> = false</w:t>
      </w:r>
    </w:p>
    <w:p w14:paraId="22F4C27E" w14:textId="77777777" w:rsidR="006E6566" w:rsidRPr="006E6566" w:rsidRDefault="006E6566" w:rsidP="006E6566">
      <w:pPr>
        <w:spacing w:after="0"/>
        <w:rPr>
          <w:sz w:val="20"/>
          <w:szCs w:val="20"/>
        </w:rPr>
      </w:pPr>
      <w:r w:rsidRPr="006E6566">
        <w:rPr>
          <w:sz w:val="20"/>
          <w:szCs w:val="20"/>
        </w:rPr>
        <w:tab/>
      </w:r>
      <w:r w:rsidRPr="006E6566">
        <w:rPr>
          <w:sz w:val="20"/>
          <w:szCs w:val="20"/>
        </w:rPr>
        <w:tab/>
        <w:t xml:space="preserve">Insert Item name, category, </w:t>
      </w:r>
      <w:proofErr w:type="spellStart"/>
      <w:r w:rsidRPr="006E6566">
        <w:rPr>
          <w:sz w:val="20"/>
          <w:szCs w:val="20"/>
        </w:rPr>
        <w:t>userDefined</w:t>
      </w:r>
      <w:proofErr w:type="spellEnd"/>
      <w:r w:rsidRPr="006E6566">
        <w:rPr>
          <w:sz w:val="20"/>
          <w:szCs w:val="20"/>
        </w:rPr>
        <w:t xml:space="preserve"> and perishable value</w:t>
      </w:r>
    </w:p>
    <w:p w14:paraId="22D615D8" w14:textId="77777777" w:rsidR="006E6566" w:rsidRPr="006E6566" w:rsidRDefault="006E6566" w:rsidP="006E6566">
      <w:pPr>
        <w:spacing w:after="0"/>
        <w:rPr>
          <w:sz w:val="20"/>
          <w:szCs w:val="20"/>
        </w:rPr>
      </w:pPr>
      <w:r w:rsidRPr="006E6566">
        <w:rPr>
          <w:sz w:val="20"/>
          <w:szCs w:val="20"/>
        </w:rPr>
        <w:tab/>
      </w:r>
      <w:r w:rsidRPr="006E6566">
        <w:rPr>
          <w:sz w:val="20"/>
          <w:szCs w:val="20"/>
        </w:rPr>
        <w:tab/>
        <w:t>Select name where name equals input name</w:t>
      </w:r>
    </w:p>
    <w:p w14:paraId="0A10D08B" w14:textId="77777777" w:rsidR="006E6566" w:rsidRPr="006E6566" w:rsidRDefault="006E6566" w:rsidP="006E6566">
      <w:pPr>
        <w:rPr>
          <w:sz w:val="20"/>
          <w:szCs w:val="20"/>
        </w:rPr>
      </w:pPr>
      <w:r w:rsidRPr="006E6566">
        <w:rPr>
          <w:sz w:val="20"/>
          <w:szCs w:val="20"/>
        </w:rPr>
        <w:tab/>
      </w:r>
      <w:r w:rsidRPr="006E6566">
        <w:rPr>
          <w:sz w:val="20"/>
          <w:szCs w:val="20"/>
        </w:rPr>
        <w:tab/>
        <w:t>If query returns a row</w:t>
      </w:r>
    </w:p>
    <w:p w14:paraId="421D2C81" w14:textId="77777777" w:rsidR="006E6566" w:rsidRPr="006E6566" w:rsidRDefault="006E6566" w:rsidP="006E6566">
      <w:pPr>
        <w:rPr>
          <w:sz w:val="20"/>
          <w:szCs w:val="20"/>
        </w:rPr>
      </w:pPr>
      <w:r w:rsidRPr="006E6566">
        <w:rPr>
          <w:sz w:val="20"/>
          <w:szCs w:val="20"/>
        </w:rPr>
        <w:tab/>
      </w:r>
      <w:r w:rsidRPr="006E6566">
        <w:rPr>
          <w:sz w:val="20"/>
          <w:szCs w:val="20"/>
        </w:rPr>
        <w:tab/>
      </w:r>
      <w:r w:rsidRPr="006E6566">
        <w:rPr>
          <w:sz w:val="20"/>
          <w:szCs w:val="20"/>
        </w:rPr>
        <w:tab/>
      </w:r>
      <w:proofErr w:type="spellStart"/>
      <w:r w:rsidRPr="006E6566">
        <w:rPr>
          <w:sz w:val="20"/>
          <w:szCs w:val="20"/>
        </w:rPr>
        <w:t>saveSuccess</w:t>
      </w:r>
      <w:proofErr w:type="spellEnd"/>
      <w:r w:rsidRPr="006E6566">
        <w:rPr>
          <w:sz w:val="20"/>
          <w:szCs w:val="20"/>
        </w:rPr>
        <w:t xml:space="preserve"> = true</w:t>
      </w:r>
    </w:p>
    <w:p w14:paraId="744119B1" w14:textId="77777777" w:rsidR="006E6566" w:rsidRPr="006E6566" w:rsidRDefault="006E6566" w:rsidP="006E6566">
      <w:pPr>
        <w:rPr>
          <w:sz w:val="20"/>
          <w:szCs w:val="20"/>
        </w:rPr>
      </w:pPr>
      <w:r w:rsidRPr="006E6566">
        <w:rPr>
          <w:sz w:val="20"/>
          <w:szCs w:val="20"/>
        </w:rPr>
        <w:tab/>
      </w:r>
      <w:r w:rsidRPr="006E6566">
        <w:rPr>
          <w:sz w:val="20"/>
          <w:szCs w:val="20"/>
        </w:rPr>
        <w:tab/>
        <w:t>End If</w:t>
      </w:r>
    </w:p>
    <w:p w14:paraId="00838A6C" w14:textId="77777777" w:rsidR="006E6566" w:rsidRPr="006E6566" w:rsidRDefault="006E6566" w:rsidP="006E6566">
      <w:pPr>
        <w:rPr>
          <w:sz w:val="20"/>
          <w:szCs w:val="20"/>
        </w:rPr>
      </w:pPr>
      <w:r w:rsidRPr="006E6566">
        <w:rPr>
          <w:sz w:val="20"/>
          <w:szCs w:val="20"/>
        </w:rPr>
        <w:tab/>
        <w:t>End If</w:t>
      </w:r>
    </w:p>
    <w:p w14:paraId="5B3FB003" w14:textId="4E5CA72C" w:rsidR="00A072C2" w:rsidRDefault="006E6566" w:rsidP="006E6566">
      <w:pPr>
        <w:rPr>
          <w:sz w:val="20"/>
          <w:szCs w:val="20"/>
        </w:rPr>
      </w:pPr>
      <w:r w:rsidRPr="006E6566">
        <w:rPr>
          <w:sz w:val="20"/>
          <w:szCs w:val="20"/>
        </w:rPr>
        <w:t>Return</w:t>
      </w:r>
      <w:r w:rsidRPr="006E6566">
        <w:rPr>
          <w:sz w:val="20"/>
          <w:szCs w:val="20"/>
        </w:rPr>
        <w:tab/>
      </w:r>
    </w:p>
    <w:p w14:paraId="65BB764C" w14:textId="3B7F542A" w:rsidR="006E6566" w:rsidRPr="006E6566" w:rsidRDefault="006E6566" w:rsidP="00A072C2">
      <w:pPr>
        <w:pStyle w:val="Heading2"/>
        <w:rPr>
          <w:sz w:val="20"/>
          <w:szCs w:val="20"/>
        </w:rPr>
      </w:pPr>
      <w:bookmarkStart w:id="46" w:name="_Toc71735588"/>
      <w:r w:rsidRPr="001555EB">
        <w:lastRenderedPageBreak/>
        <w:t>Module:</w:t>
      </w:r>
      <w:r>
        <w:t xml:space="preserve"> 1.2.1</w:t>
      </w:r>
      <w:bookmarkEnd w:id="46"/>
    </w:p>
    <w:p w14:paraId="63B63167" w14:textId="77777777" w:rsidR="006E6566" w:rsidRPr="00667A2E" w:rsidRDefault="006E6566" w:rsidP="006E6566">
      <w:r w:rsidRPr="001555EB">
        <w:rPr>
          <w:b/>
        </w:rPr>
        <w:t>Name:</w:t>
      </w:r>
      <w:r>
        <w:rPr>
          <w:b/>
        </w:rPr>
        <w:t xml:space="preserve"> </w:t>
      </w:r>
      <w:r>
        <w:t>Add item to Shopping List</w:t>
      </w:r>
    </w:p>
    <w:p w14:paraId="5F92168E" w14:textId="77777777" w:rsidR="006E6566" w:rsidRPr="00667A2E" w:rsidRDefault="006E6566" w:rsidP="006E6566">
      <w:r w:rsidRPr="001555EB">
        <w:rPr>
          <w:b/>
        </w:rPr>
        <w:t>Purpose:</w:t>
      </w:r>
      <w:r>
        <w:rPr>
          <w:b/>
        </w:rPr>
        <w:t xml:space="preserve"> </w:t>
      </w:r>
      <w:r>
        <w:t>Update the Shopping List with items added by the user.</w:t>
      </w:r>
    </w:p>
    <w:p w14:paraId="02783323" w14:textId="77777777" w:rsidR="006E6566" w:rsidRPr="00667A2E" w:rsidRDefault="006E6566" w:rsidP="006E6566">
      <w:r w:rsidRPr="001555EB">
        <w:rPr>
          <w:b/>
        </w:rPr>
        <w:t>Events:</w:t>
      </w:r>
      <w:r>
        <w:rPr>
          <w:b/>
        </w:rPr>
        <w:t xml:space="preserve"> </w:t>
      </w:r>
      <w:r>
        <w:t>User clicks “Submit” on the Shopping List item selection page.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27DA8C08" w14:textId="77777777" w:rsidTr="006E6566">
        <w:tc>
          <w:tcPr>
            <w:tcW w:w="2337" w:type="dxa"/>
          </w:tcPr>
          <w:p w14:paraId="584E6841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Input name:</w:t>
            </w:r>
          </w:p>
        </w:tc>
        <w:tc>
          <w:tcPr>
            <w:tcW w:w="2337" w:type="dxa"/>
          </w:tcPr>
          <w:p w14:paraId="53027BB4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21507D10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5011D115" w14:textId="77777777" w:rsidTr="006E6566">
        <w:tc>
          <w:tcPr>
            <w:tcW w:w="2337" w:type="dxa"/>
          </w:tcPr>
          <w:p w14:paraId="063AD1BF" w14:textId="77777777" w:rsidR="006E6566" w:rsidRDefault="006E6566" w:rsidP="006E6566">
            <w:proofErr w:type="spellStart"/>
            <w:r>
              <w:t>itemID</w:t>
            </w:r>
            <w:proofErr w:type="spellEnd"/>
          </w:p>
        </w:tc>
        <w:tc>
          <w:tcPr>
            <w:tcW w:w="2337" w:type="dxa"/>
          </w:tcPr>
          <w:p w14:paraId="198D40C4" w14:textId="77777777" w:rsidR="006E6566" w:rsidRDefault="006E6566" w:rsidP="006E6566">
            <w:r>
              <w:t>int</w:t>
            </w:r>
          </w:p>
        </w:tc>
        <w:tc>
          <w:tcPr>
            <w:tcW w:w="2338" w:type="dxa"/>
          </w:tcPr>
          <w:p w14:paraId="5AFA5167" w14:textId="77777777" w:rsidR="006E6566" w:rsidRDefault="006E6566" w:rsidP="006E6566"/>
        </w:tc>
      </w:tr>
      <w:tr w:rsidR="006E6566" w14:paraId="7D4BD6AD" w14:textId="77777777" w:rsidTr="006E6566">
        <w:tc>
          <w:tcPr>
            <w:tcW w:w="2337" w:type="dxa"/>
          </w:tcPr>
          <w:p w14:paraId="568EE559" w14:textId="77777777" w:rsidR="006E6566" w:rsidRDefault="006E6566" w:rsidP="006E6566">
            <w:proofErr w:type="spellStart"/>
            <w:r>
              <w:t>shoppingListID</w:t>
            </w:r>
            <w:proofErr w:type="spellEnd"/>
          </w:p>
        </w:tc>
        <w:tc>
          <w:tcPr>
            <w:tcW w:w="2337" w:type="dxa"/>
          </w:tcPr>
          <w:p w14:paraId="4301758D" w14:textId="77777777" w:rsidR="006E6566" w:rsidRDefault="006E6566" w:rsidP="006E6566">
            <w:r>
              <w:t>int</w:t>
            </w:r>
          </w:p>
        </w:tc>
        <w:tc>
          <w:tcPr>
            <w:tcW w:w="2338" w:type="dxa"/>
          </w:tcPr>
          <w:p w14:paraId="2A07837B" w14:textId="77777777" w:rsidR="006E6566" w:rsidRDefault="006E6566" w:rsidP="006E6566"/>
        </w:tc>
      </w:tr>
      <w:tr w:rsidR="006E6566" w14:paraId="27D16F8E" w14:textId="77777777" w:rsidTr="006E6566">
        <w:tc>
          <w:tcPr>
            <w:tcW w:w="2337" w:type="dxa"/>
          </w:tcPr>
          <w:p w14:paraId="6177B89C" w14:textId="77777777" w:rsidR="006E6566" w:rsidRDefault="006E6566" w:rsidP="006E6566">
            <w:r>
              <w:t>quantity</w:t>
            </w:r>
          </w:p>
        </w:tc>
        <w:tc>
          <w:tcPr>
            <w:tcW w:w="2337" w:type="dxa"/>
          </w:tcPr>
          <w:p w14:paraId="48F22BFC" w14:textId="77777777" w:rsidR="006E6566" w:rsidRDefault="006E6566" w:rsidP="006E6566">
            <w:r>
              <w:t>int</w:t>
            </w:r>
          </w:p>
        </w:tc>
        <w:tc>
          <w:tcPr>
            <w:tcW w:w="2338" w:type="dxa"/>
          </w:tcPr>
          <w:p w14:paraId="0D8E514B" w14:textId="77777777" w:rsidR="006E6566" w:rsidRDefault="006E6566" w:rsidP="006E6566"/>
        </w:tc>
      </w:tr>
    </w:tbl>
    <w:p w14:paraId="28B1751A" w14:textId="77777777" w:rsidR="006E6566" w:rsidRDefault="006E6566" w:rsidP="006E65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76D3C901" w14:textId="77777777" w:rsidTr="006E6566">
        <w:tc>
          <w:tcPr>
            <w:tcW w:w="2337" w:type="dxa"/>
          </w:tcPr>
          <w:p w14:paraId="3AE62A1B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Output name:</w:t>
            </w:r>
          </w:p>
        </w:tc>
        <w:tc>
          <w:tcPr>
            <w:tcW w:w="2337" w:type="dxa"/>
          </w:tcPr>
          <w:p w14:paraId="2AEA2879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741F7B8D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3650730C" w14:textId="77777777" w:rsidTr="006E6566">
        <w:tc>
          <w:tcPr>
            <w:tcW w:w="2337" w:type="dxa"/>
          </w:tcPr>
          <w:p w14:paraId="35D32413" w14:textId="77777777" w:rsidR="006E6566" w:rsidRDefault="006E6566" w:rsidP="006E6566">
            <w:proofErr w:type="spellStart"/>
            <w:r>
              <w:t>saveSuccess</w:t>
            </w:r>
            <w:proofErr w:type="spellEnd"/>
          </w:p>
        </w:tc>
        <w:tc>
          <w:tcPr>
            <w:tcW w:w="2337" w:type="dxa"/>
          </w:tcPr>
          <w:p w14:paraId="001BB85C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427C5187" w14:textId="77777777" w:rsidR="006E6566" w:rsidRDefault="006E6566" w:rsidP="006E6566">
            <w:r>
              <w:t>Indicates whether the changes were saved successfully.</w:t>
            </w:r>
          </w:p>
        </w:tc>
      </w:tr>
    </w:tbl>
    <w:p w14:paraId="743E6222" w14:textId="77777777" w:rsidR="006E6566" w:rsidRDefault="006E6566" w:rsidP="006E6566">
      <w:pPr>
        <w:rPr>
          <w:b/>
        </w:rPr>
      </w:pPr>
      <w:r w:rsidRPr="001555EB">
        <w:rPr>
          <w:b/>
        </w:rPr>
        <w:t>Pseudocode:</w:t>
      </w:r>
    </w:p>
    <w:p w14:paraId="1847B7E0" w14:textId="77777777" w:rsidR="006E6566" w:rsidRDefault="006E6566" w:rsidP="006E6566">
      <w:pPr>
        <w:rPr>
          <w:bCs/>
        </w:rPr>
      </w:pPr>
      <w:proofErr w:type="spellStart"/>
      <w:r>
        <w:rPr>
          <w:bCs/>
        </w:rPr>
        <w:t>saveSuccess</w:t>
      </w:r>
      <w:proofErr w:type="spellEnd"/>
      <w:r>
        <w:rPr>
          <w:bCs/>
        </w:rPr>
        <w:t xml:space="preserve"> = false</w:t>
      </w:r>
    </w:p>
    <w:p w14:paraId="1265DA3B" w14:textId="77777777" w:rsidR="006E6566" w:rsidRDefault="006E6566" w:rsidP="006E6566">
      <w:pPr>
        <w:rPr>
          <w:bCs/>
        </w:rPr>
      </w:pPr>
      <w:r>
        <w:rPr>
          <w:bCs/>
        </w:rPr>
        <w:tab/>
        <w:t xml:space="preserve">If </w:t>
      </w:r>
      <w:proofErr w:type="spellStart"/>
      <w:r>
        <w:rPr>
          <w:bCs/>
        </w:rPr>
        <w:t>itemID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And</w:t>
      </w:r>
      <w:proofErr w:type="gramEnd"/>
      <w:r>
        <w:rPr>
          <w:bCs/>
        </w:rPr>
        <w:t xml:space="preserve">  </w:t>
      </w:r>
      <w:proofErr w:type="spellStart"/>
      <w:r>
        <w:rPr>
          <w:bCs/>
        </w:rPr>
        <w:t>shoppingListID</w:t>
      </w:r>
      <w:proofErr w:type="spellEnd"/>
      <w:r>
        <w:rPr>
          <w:bCs/>
        </w:rPr>
        <w:t xml:space="preserve"> Exist</w:t>
      </w:r>
    </w:p>
    <w:p w14:paraId="6871B258" w14:textId="77777777" w:rsidR="006E6566" w:rsidRDefault="006E6566" w:rsidP="006E6566">
      <w:pPr>
        <w:spacing w:after="0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Update </w:t>
      </w:r>
      <w:proofErr w:type="spellStart"/>
      <w:r>
        <w:rPr>
          <w:bCs/>
        </w:rPr>
        <w:t>itemID</w:t>
      </w:r>
      <w:proofErr w:type="spellEnd"/>
      <w:r>
        <w:rPr>
          <w:bCs/>
        </w:rPr>
        <w:t xml:space="preserve"> list with input </w:t>
      </w:r>
      <w:proofErr w:type="spellStart"/>
      <w:r>
        <w:rPr>
          <w:bCs/>
        </w:rPr>
        <w:t>itemID</w:t>
      </w:r>
      <w:proofErr w:type="spellEnd"/>
      <w:r>
        <w:rPr>
          <w:bCs/>
        </w:rPr>
        <w:t xml:space="preserve">, quantity with input quantity </w:t>
      </w:r>
    </w:p>
    <w:p w14:paraId="6CD3BA8D" w14:textId="77777777" w:rsidR="006E6566" w:rsidRDefault="006E6566" w:rsidP="006E6566">
      <w:pPr>
        <w:spacing w:after="0"/>
        <w:ind w:left="1440" w:firstLine="720"/>
        <w:rPr>
          <w:bCs/>
        </w:rPr>
      </w:pPr>
      <w:r>
        <w:rPr>
          <w:bCs/>
        </w:rPr>
        <w:t xml:space="preserve">Where </w:t>
      </w:r>
      <w:proofErr w:type="spellStart"/>
      <w:r>
        <w:rPr>
          <w:bCs/>
        </w:rPr>
        <w:t>shoppingListID</w:t>
      </w:r>
      <w:proofErr w:type="spellEnd"/>
      <w:r>
        <w:rPr>
          <w:bCs/>
        </w:rPr>
        <w:t xml:space="preserve"> = input </w:t>
      </w:r>
      <w:proofErr w:type="spellStart"/>
      <w:r>
        <w:rPr>
          <w:bCs/>
        </w:rPr>
        <w:t>shoppingListID</w:t>
      </w:r>
      <w:proofErr w:type="spellEnd"/>
    </w:p>
    <w:p w14:paraId="11A8923C" w14:textId="77777777" w:rsidR="006E6566" w:rsidRDefault="006E6566" w:rsidP="006E6566">
      <w:pPr>
        <w:spacing w:after="0"/>
        <w:ind w:left="1440" w:firstLine="720"/>
        <w:rPr>
          <w:bCs/>
        </w:rPr>
      </w:pPr>
    </w:p>
    <w:p w14:paraId="0AFEC790" w14:textId="77777777" w:rsidR="006E6566" w:rsidRDefault="006E6566" w:rsidP="006E6566">
      <w:pPr>
        <w:rPr>
          <w:bCs/>
        </w:rPr>
      </w:pPr>
      <w:r>
        <w:rPr>
          <w:bCs/>
        </w:rPr>
        <w:tab/>
      </w:r>
      <w:r>
        <w:rPr>
          <w:bCs/>
        </w:rPr>
        <w:tab/>
        <w:t>If query returns a row changed</w:t>
      </w:r>
    </w:p>
    <w:p w14:paraId="6B3AA8E4" w14:textId="77777777" w:rsidR="006E6566" w:rsidRDefault="006E6566" w:rsidP="006E6566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proofErr w:type="spellStart"/>
      <w:r>
        <w:rPr>
          <w:bCs/>
        </w:rPr>
        <w:t>saveSuccess</w:t>
      </w:r>
      <w:proofErr w:type="spellEnd"/>
      <w:r>
        <w:rPr>
          <w:bCs/>
        </w:rPr>
        <w:t xml:space="preserve"> = true</w:t>
      </w:r>
    </w:p>
    <w:p w14:paraId="446E1AE7" w14:textId="77777777" w:rsidR="006E6566" w:rsidRDefault="006E6566" w:rsidP="006E6566">
      <w:pPr>
        <w:rPr>
          <w:bCs/>
        </w:rPr>
      </w:pPr>
      <w:r>
        <w:rPr>
          <w:bCs/>
        </w:rPr>
        <w:tab/>
      </w:r>
      <w:r>
        <w:rPr>
          <w:bCs/>
        </w:rPr>
        <w:tab/>
        <w:t>End If</w:t>
      </w:r>
    </w:p>
    <w:p w14:paraId="4F0AF54C" w14:textId="77777777" w:rsidR="006E6566" w:rsidRDefault="006E6566" w:rsidP="006E6566">
      <w:pPr>
        <w:rPr>
          <w:bCs/>
        </w:rPr>
      </w:pPr>
      <w:r>
        <w:rPr>
          <w:bCs/>
        </w:rPr>
        <w:tab/>
        <w:t>End If</w:t>
      </w:r>
    </w:p>
    <w:p w14:paraId="26D19BB1" w14:textId="298D9EF1" w:rsidR="006E6566" w:rsidRDefault="006E6566" w:rsidP="006E6566">
      <w:r>
        <w:rPr>
          <w:bCs/>
        </w:rPr>
        <w:t>Return</w:t>
      </w:r>
      <w:r>
        <w:rPr>
          <w:bCs/>
        </w:rPr>
        <w:tab/>
      </w:r>
    </w:p>
    <w:p w14:paraId="38D121CF" w14:textId="3F1E09AD" w:rsidR="006E6566" w:rsidRDefault="006E6566" w:rsidP="006E6566"/>
    <w:p w14:paraId="7E66011E" w14:textId="17037D57" w:rsidR="006E6566" w:rsidRDefault="006E6566" w:rsidP="006E6566"/>
    <w:p w14:paraId="7BEC2E2C" w14:textId="444CFDF1" w:rsidR="006E6566" w:rsidRDefault="006E6566" w:rsidP="006E6566"/>
    <w:p w14:paraId="58B6CDE2" w14:textId="77777777" w:rsidR="00A072C2" w:rsidRDefault="00A072C2" w:rsidP="006E6566"/>
    <w:p w14:paraId="7838496D" w14:textId="387D451C" w:rsidR="006E6566" w:rsidRPr="001555EB" w:rsidRDefault="006E6566" w:rsidP="00A072C2">
      <w:pPr>
        <w:pStyle w:val="Heading2"/>
      </w:pPr>
      <w:bookmarkStart w:id="47" w:name="_Toc71735589"/>
      <w:r w:rsidRPr="001555EB">
        <w:lastRenderedPageBreak/>
        <w:t>Module:</w:t>
      </w:r>
      <w:r>
        <w:t xml:space="preserve"> </w:t>
      </w:r>
      <w:r w:rsidRPr="00E23368">
        <w:rPr>
          <w:bCs/>
        </w:rPr>
        <w:t>1.2.2</w:t>
      </w:r>
      <w:bookmarkEnd w:id="47"/>
    </w:p>
    <w:p w14:paraId="2265DFF9" w14:textId="77777777" w:rsidR="006E6566" w:rsidRPr="00E23368" w:rsidRDefault="006E6566" w:rsidP="006E6566">
      <w:pPr>
        <w:rPr>
          <w:bCs/>
        </w:rPr>
      </w:pPr>
      <w:r w:rsidRPr="001555EB">
        <w:rPr>
          <w:b/>
        </w:rPr>
        <w:t>Name:</w:t>
      </w:r>
      <w:r>
        <w:rPr>
          <w:b/>
        </w:rPr>
        <w:t xml:space="preserve"> </w:t>
      </w:r>
      <w:r>
        <w:rPr>
          <w:bCs/>
        </w:rPr>
        <w:t>Check item(s) off shopping list</w:t>
      </w:r>
    </w:p>
    <w:p w14:paraId="394E1339" w14:textId="77777777" w:rsidR="006E6566" w:rsidRPr="00E23368" w:rsidRDefault="006E6566" w:rsidP="006E6566">
      <w:pPr>
        <w:rPr>
          <w:bCs/>
        </w:rPr>
      </w:pPr>
      <w:r w:rsidRPr="001555EB">
        <w:rPr>
          <w:b/>
        </w:rPr>
        <w:t>Purpose:</w:t>
      </w:r>
      <w:r>
        <w:rPr>
          <w:b/>
        </w:rPr>
        <w:t xml:space="preserve"> </w:t>
      </w:r>
      <w:r>
        <w:rPr>
          <w:bCs/>
        </w:rPr>
        <w:t>Indicate item has been procured by the user while shopping</w:t>
      </w:r>
    </w:p>
    <w:p w14:paraId="03443B4A" w14:textId="77777777" w:rsidR="006E6566" w:rsidRPr="00E23368" w:rsidRDefault="006E6566" w:rsidP="006E6566">
      <w:pPr>
        <w:rPr>
          <w:bCs/>
        </w:rPr>
      </w:pPr>
      <w:r w:rsidRPr="001555EB">
        <w:rPr>
          <w:b/>
        </w:rPr>
        <w:t>Events:</w:t>
      </w:r>
      <w:r>
        <w:rPr>
          <w:b/>
        </w:rPr>
        <w:t xml:space="preserve"> </w:t>
      </w:r>
      <w:r>
        <w:rPr>
          <w:bCs/>
        </w:rPr>
        <w:t>User clicks check box next to item’s name on the shopping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021A192B" w14:textId="77777777" w:rsidTr="006E6566">
        <w:tc>
          <w:tcPr>
            <w:tcW w:w="2337" w:type="dxa"/>
          </w:tcPr>
          <w:p w14:paraId="6BA34798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Input name:</w:t>
            </w:r>
          </w:p>
        </w:tc>
        <w:tc>
          <w:tcPr>
            <w:tcW w:w="2337" w:type="dxa"/>
          </w:tcPr>
          <w:p w14:paraId="71FE7785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4A3C3069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51C56C31" w14:textId="77777777" w:rsidTr="006E6566">
        <w:tc>
          <w:tcPr>
            <w:tcW w:w="2337" w:type="dxa"/>
          </w:tcPr>
          <w:p w14:paraId="3E44451D" w14:textId="77777777" w:rsidR="006E6566" w:rsidRDefault="006E6566" w:rsidP="006E6566">
            <w:proofErr w:type="spellStart"/>
            <w:r>
              <w:t>shoppingListID</w:t>
            </w:r>
            <w:proofErr w:type="spellEnd"/>
          </w:p>
        </w:tc>
        <w:tc>
          <w:tcPr>
            <w:tcW w:w="2337" w:type="dxa"/>
          </w:tcPr>
          <w:p w14:paraId="5C1C2FBE" w14:textId="77777777" w:rsidR="006E6566" w:rsidRDefault="006E6566" w:rsidP="006E6566">
            <w:r>
              <w:t>int</w:t>
            </w:r>
          </w:p>
        </w:tc>
        <w:tc>
          <w:tcPr>
            <w:tcW w:w="2338" w:type="dxa"/>
          </w:tcPr>
          <w:p w14:paraId="4060846F" w14:textId="77777777" w:rsidR="006E6566" w:rsidRDefault="006E6566" w:rsidP="006E6566"/>
        </w:tc>
      </w:tr>
      <w:tr w:rsidR="006E6566" w14:paraId="7D993080" w14:textId="77777777" w:rsidTr="006E6566">
        <w:tc>
          <w:tcPr>
            <w:tcW w:w="2337" w:type="dxa"/>
          </w:tcPr>
          <w:p w14:paraId="1DD473C9" w14:textId="77777777" w:rsidR="006E6566" w:rsidRDefault="006E6566" w:rsidP="006E6566">
            <w:proofErr w:type="spellStart"/>
            <w:r>
              <w:t>itemID</w:t>
            </w:r>
            <w:proofErr w:type="spellEnd"/>
          </w:p>
        </w:tc>
        <w:tc>
          <w:tcPr>
            <w:tcW w:w="2337" w:type="dxa"/>
          </w:tcPr>
          <w:p w14:paraId="7A6AB3A4" w14:textId="77777777" w:rsidR="006E6566" w:rsidRDefault="006E6566" w:rsidP="006E6566">
            <w:r>
              <w:t>int</w:t>
            </w:r>
          </w:p>
        </w:tc>
        <w:tc>
          <w:tcPr>
            <w:tcW w:w="2338" w:type="dxa"/>
          </w:tcPr>
          <w:p w14:paraId="6A7AA1AC" w14:textId="77777777" w:rsidR="006E6566" w:rsidRDefault="006E6566" w:rsidP="006E6566"/>
        </w:tc>
      </w:tr>
      <w:tr w:rsidR="006E6566" w14:paraId="5E68B693" w14:textId="77777777" w:rsidTr="006E6566">
        <w:tc>
          <w:tcPr>
            <w:tcW w:w="2337" w:type="dxa"/>
          </w:tcPr>
          <w:p w14:paraId="78E6A9B7" w14:textId="77777777" w:rsidR="006E6566" w:rsidRDefault="006E6566" w:rsidP="006E6566">
            <w:r>
              <w:t>checked</w:t>
            </w:r>
          </w:p>
        </w:tc>
        <w:tc>
          <w:tcPr>
            <w:tcW w:w="2337" w:type="dxa"/>
          </w:tcPr>
          <w:p w14:paraId="4409BE34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44D299F2" w14:textId="77777777" w:rsidR="006E6566" w:rsidRDefault="006E6566" w:rsidP="006E6566"/>
        </w:tc>
      </w:tr>
    </w:tbl>
    <w:p w14:paraId="72310130" w14:textId="77777777" w:rsidR="006E6566" w:rsidRDefault="006E6566" w:rsidP="006E65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141C81EA" w14:textId="77777777" w:rsidTr="006E6566">
        <w:tc>
          <w:tcPr>
            <w:tcW w:w="2337" w:type="dxa"/>
          </w:tcPr>
          <w:p w14:paraId="5D077BD5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Output name:</w:t>
            </w:r>
          </w:p>
        </w:tc>
        <w:tc>
          <w:tcPr>
            <w:tcW w:w="2337" w:type="dxa"/>
          </w:tcPr>
          <w:p w14:paraId="03267BB7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7664CD14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42B91F69" w14:textId="77777777" w:rsidTr="006E6566">
        <w:tc>
          <w:tcPr>
            <w:tcW w:w="2337" w:type="dxa"/>
          </w:tcPr>
          <w:p w14:paraId="24B0ABFA" w14:textId="77777777" w:rsidR="006E6566" w:rsidRDefault="006E6566" w:rsidP="006E6566">
            <w:r>
              <w:t>checked</w:t>
            </w:r>
          </w:p>
        </w:tc>
        <w:tc>
          <w:tcPr>
            <w:tcW w:w="2337" w:type="dxa"/>
          </w:tcPr>
          <w:p w14:paraId="28C2519D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41C1CBED" w14:textId="77777777" w:rsidR="006E6566" w:rsidRDefault="006E6566" w:rsidP="006E6566"/>
        </w:tc>
      </w:tr>
    </w:tbl>
    <w:p w14:paraId="61AD1BB4" w14:textId="77777777" w:rsidR="006E6566" w:rsidRDefault="006E6566" w:rsidP="006E6566">
      <w:pPr>
        <w:rPr>
          <w:b/>
        </w:rPr>
      </w:pPr>
      <w:r w:rsidRPr="001555EB">
        <w:rPr>
          <w:b/>
        </w:rPr>
        <w:t>Pseudocode:</w:t>
      </w:r>
    </w:p>
    <w:p w14:paraId="490CA2FB" w14:textId="77777777" w:rsidR="006E6566" w:rsidRDefault="006E6566" w:rsidP="006E6566">
      <w:pPr>
        <w:rPr>
          <w:bCs/>
        </w:rPr>
      </w:pPr>
      <w:r>
        <w:rPr>
          <w:bCs/>
        </w:rPr>
        <w:t>checked = false</w:t>
      </w:r>
    </w:p>
    <w:p w14:paraId="04D541D1" w14:textId="77777777" w:rsidR="006E6566" w:rsidRDefault="006E6566" w:rsidP="006E6566">
      <w:pPr>
        <w:rPr>
          <w:bCs/>
        </w:rPr>
      </w:pPr>
      <w:r>
        <w:rPr>
          <w:bCs/>
        </w:rPr>
        <w:tab/>
        <w:t xml:space="preserve">if </w:t>
      </w:r>
      <w:proofErr w:type="spellStart"/>
      <w:r>
        <w:rPr>
          <w:bCs/>
        </w:rPr>
        <w:t>itemID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shoppingListID</w:t>
      </w:r>
      <w:proofErr w:type="spellEnd"/>
      <w:r>
        <w:rPr>
          <w:bCs/>
        </w:rPr>
        <w:t xml:space="preserve"> exist</w:t>
      </w:r>
    </w:p>
    <w:p w14:paraId="044A9F1C" w14:textId="77777777" w:rsidR="006E6566" w:rsidRDefault="006E6566" w:rsidP="006E6566">
      <w:pPr>
        <w:rPr>
          <w:bCs/>
        </w:rPr>
      </w:pPr>
      <w:r>
        <w:rPr>
          <w:bCs/>
        </w:rPr>
        <w:tab/>
      </w:r>
      <w:r>
        <w:rPr>
          <w:bCs/>
        </w:rPr>
        <w:tab/>
        <w:t>checked = true</w:t>
      </w:r>
    </w:p>
    <w:p w14:paraId="3DC6A0C8" w14:textId="77777777" w:rsidR="006E6566" w:rsidRDefault="006E6566" w:rsidP="006E6566">
      <w:pPr>
        <w:ind w:left="1440"/>
        <w:rPr>
          <w:bCs/>
        </w:rPr>
      </w:pPr>
      <w:r>
        <w:rPr>
          <w:bCs/>
        </w:rPr>
        <w:t xml:space="preserve">Update checked where </w:t>
      </w:r>
      <w:proofErr w:type="spellStart"/>
      <w:r>
        <w:rPr>
          <w:bCs/>
        </w:rPr>
        <w:t>itemID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shoppingListID</w:t>
      </w:r>
      <w:proofErr w:type="spellEnd"/>
      <w:r>
        <w:rPr>
          <w:bCs/>
        </w:rPr>
        <w:t xml:space="preserve"> = input </w:t>
      </w:r>
      <w:proofErr w:type="spellStart"/>
      <w:r>
        <w:rPr>
          <w:bCs/>
        </w:rPr>
        <w:t>itemID</w:t>
      </w:r>
      <w:proofErr w:type="spellEnd"/>
      <w:r>
        <w:rPr>
          <w:bCs/>
        </w:rPr>
        <w:t xml:space="preserve"> and input </w:t>
      </w:r>
      <w:proofErr w:type="spellStart"/>
      <w:r>
        <w:rPr>
          <w:bCs/>
        </w:rPr>
        <w:t>shoppingListID</w:t>
      </w:r>
      <w:proofErr w:type="spellEnd"/>
    </w:p>
    <w:p w14:paraId="0812E78F" w14:textId="77777777" w:rsidR="006E6566" w:rsidRDefault="006E6566" w:rsidP="006E6566">
      <w:pPr>
        <w:ind w:left="1440"/>
        <w:rPr>
          <w:bCs/>
        </w:rPr>
      </w:pPr>
      <w:r>
        <w:rPr>
          <w:bCs/>
        </w:rPr>
        <w:t>If query returns a row changed</w:t>
      </w:r>
    </w:p>
    <w:p w14:paraId="584A16B0" w14:textId="77777777" w:rsidR="006E6566" w:rsidRDefault="006E6566" w:rsidP="006E6566">
      <w:pPr>
        <w:ind w:left="1440"/>
        <w:rPr>
          <w:bCs/>
        </w:rPr>
      </w:pPr>
      <w:r>
        <w:rPr>
          <w:bCs/>
        </w:rPr>
        <w:tab/>
        <w:t>Row becomes read-only</w:t>
      </w:r>
    </w:p>
    <w:p w14:paraId="2D55518E" w14:textId="77777777" w:rsidR="006E6566" w:rsidRDefault="006E6566" w:rsidP="006E6566">
      <w:pPr>
        <w:ind w:left="1440"/>
        <w:rPr>
          <w:bCs/>
        </w:rPr>
      </w:pPr>
      <w:r>
        <w:rPr>
          <w:bCs/>
        </w:rPr>
        <w:t>End if</w:t>
      </w:r>
    </w:p>
    <w:p w14:paraId="3D26727A" w14:textId="77777777" w:rsidR="006E6566" w:rsidRDefault="006E6566" w:rsidP="006E6566">
      <w:pPr>
        <w:rPr>
          <w:bCs/>
        </w:rPr>
      </w:pPr>
      <w:r>
        <w:rPr>
          <w:bCs/>
        </w:rPr>
        <w:tab/>
        <w:t>End if</w:t>
      </w:r>
    </w:p>
    <w:p w14:paraId="07028D83" w14:textId="2EB43756" w:rsidR="006E6566" w:rsidRDefault="006E6566" w:rsidP="006E6566">
      <w:pPr>
        <w:rPr>
          <w:bCs/>
        </w:rPr>
      </w:pPr>
      <w:r>
        <w:rPr>
          <w:bCs/>
        </w:rPr>
        <w:t>Return</w:t>
      </w:r>
    </w:p>
    <w:p w14:paraId="52BBA0B4" w14:textId="77777777" w:rsidR="006E6566" w:rsidRDefault="006E6566" w:rsidP="006E6566">
      <w:pPr>
        <w:rPr>
          <w:bCs/>
        </w:rPr>
      </w:pPr>
    </w:p>
    <w:p w14:paraId="07FB903E" w14:textId="77777777" w:rsidR="006E6566" w:rsidRDefault="006E6566" w:rsidP="006E6566">
      <w:pPr>
        <w:rPr>
          <w:bCs/>
        </w:rPr>
      </w:pPr>
    </w:p>
    <w:p w14:paraId="58D95019" w14:textId="77777777" w:rsidR="006E6566" w:rsidRDefault="006E6566" w:rsidP="006E6566">
      <w:pPr>
        <w:rPr>
          <w:bCs/>
        </w:rPr>
      </w:pPr>
    </w:p>
    <w:p w14:paraId="23E2A40E" w14:textId="77777777" w:rsidR="006E6566" w:rsidRDefault="006E6566" w:rsidP="006E6566">
      <w:pPr>
        <w:rPr>
          <w:bCs/>
        </w:rPr>
      </w:pPr>
    </w:p>
    <w:p w14:paraId="0DCB1E10" w14:textId="77777777" w:rsidR="00A072C2" w:rsidRDefault="00A072C2" w:rsidP="006E6566">
      <w:pPr>
        <w:rPr>
          <w:bCs/>
        </w:rPr>
      </w:pPr>
    </w:p>
    <w:p w14:paraId="56D2E724" w14:textId="3E856217" w:rsidR="006E6566" w:rsidRPr="0010057D" w:rsidRDefault="006E6566" w:rsidP="00A072C2">
      <w:pPr>
        <w:pStyle w:val="Heading2"/>
        <w:rPr>
          <w:bCs/>
        </w:rPr>
      </w:pPr>
      <w:bookmarkStart w:id="48" w:name="_Toc71735590"/>
      <w:r w:rsidRPr="001555EB">
        <w:lastRenderedPageBreak/>
        <w:t>Module:</w:t>
      </w:r>
      <w:r>
        <w:t xml:space="preserve"> </w:t>
      </w:r>
      <w:r>
        <w:rPr>
          <w:bCs/>
        </w:rPr>
        <w:t>1.3.1</w:t>
      </w:r>
      <w:bookmarkEnd w:id="48"/>
    </w:p>
    <w:p w14:paraId="73FA44F7" w14:textId="77777777" w:rsidR="006E6566" w:rsidRPr="00513E64" w:rsidRDefault="006E6566" w:rsidP="006E6566">
      <w:pPr>
        <w:rPr>
          <w:bCs/>
        </w:rPr>
      </w:pPr>
      <w:r w:rsidRPr="001555EB">
        <w:rPr>
          <w:b/>
        </w:rPr>
        <w:t>Name:</w:t>
      </w:r>
      <w:r>
        <w:rPr>
          <w:b/>
        </w:rPr>
        <w:t xml:space="preserve"> </w:t>
      </w:r>
      <w:r>
        <w:rPr>
          <w:bCs/>
        </w:rPr>
        <w:t>Search Recipes</w:t>
      </w:r>
    </w:p>
    <w:p w14:paraId="63349F5B" w14:textId="77777777" w:rsidR="006E6566" w:rsidRPr="006D6B6F" w:rsidRDefault="006E6566" w:rsidP="006E6566">
      <w:pPr>
        <w:rPr>
          <w:bCs/>
        </w:rPr>
      </w:pPr>
      <w:r w:rsidRPr="001555EB">
        <w:rPr>
          <w:b/>
        </w:rPr>
        <w:t>Purpose:</w:t>
      </w:r>
      <w:r>
        <w:rPr>
          <w:b/>
        </w:rPr>
        <w:t xml:space="preserve"> </w:t>
      </w:r>
      <w:r>
        <w:rPr>
          <w:bCs/>
        </w:rPr>
        <w:t>Search for recipes based on title, category, and tags</w:t>
      </w:r>
    </w:p>
    <w:p w14:paraId="74D247FD" w14:textId="77777777" w:rsidR="006E6566" w:rsidRPr="006D6B6F" w:rsidRDefault="006E6566" w:rsidP="006E6566">
      <w:pPr>
        <w:rPr>
          <w:bCs/>
        </w:rPr>
      </w:pPr>
      <w:r w:rsidRPr="001555EB">
        <w:rPr>
          <w:b/>
        </w:rPr>
        <w:t>Events:</w:t>
      </w:r>
      <w:r>
        <w:rPr>
          <w:b/>
        </w:rPr>
        <w:t xml:space="preserve"> </w:t>
      </w:r>
      <w:r>
        <w:rPr>
          <w:bCs/>
        </w:rPr>
        <w:t>User clicks “Submit” button on Search Recipes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3FD7B341" w14:textId="77777777" w:rsidTr="006E6566">
        <w:tc>
          <w:tcPr>
            <w:tcW w:w="2337" w:type="dxa"/>
          </w:tcPr>
          <w:p w14:paraId="42209E42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Input name:</w:t>
            </w:r>
          </w:p>
        </w:tc>
        <w:tc>
          <w:tcPr>
            <w:tcW w:w="2337" w:type="dxa"/>
          </w:tcPr>
          <w:p w14:paraId="786432CC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36FDC0BC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27C12549" w14:textId="77777777" w:rsidTr="006E6566">
        <w:tc>
          <w:tcPr>
            <w:tcW w:w="2337" w:type="dxa"/>
          </w:tcPr>
          <w:p w14:paraId="51049EFA" w14:textId="77777777" w:rsidR="006E6566" w:rsidRDefault="006E6566" w:rsidP="006E6566">
            <w:r>
              <w:t>title</w:t>
            </w:r>
          </w:p>
        </w:tc>
        <w:tc>
          <w:tcPr>
            <w:tcW w:w="2337" w:type="dxa"/>
          </w:tcPr>
          <w:p w14:paraId="3953B8E8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5BE97F2F" w14:textId="77777777" w:rsidR="006E6566" w:rsidRDefault="006E6566" w:rsidP="006E6566"/>
        </w:tc>
      </w:tr>
      <w:tr w:rsidR="006E6566" w14:paraId="47A4B362" w14:textId="77777777" w:rsidTr="006E6566">
        <w:tc>
          <w:tcPr>
            <w:tcW w:w="2337" w:type="dxa"/>
          </w:tcPr>
          <w:p w14:paraId="37C03AFC" w14:textId="77777777" w:rsidR="006E6566" w:rsidRDefault="006E6566" w:rsidP="006E6566">
            <w:r>
              <w:t>category</w:t>
            </w:r>
          </w:p>
        </w:tc>
        <w:tc>
          <w:tcPr>
            <w:tcW w:w="2337" w:type="dxa"/>
          </w:tcPr>
          <w:p w14:paraId="64A3AABD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75DA02A7" w14:textId="77777777" w:rsidR="006E6566" w:rsidRDefault="006E6566" w:rsidP="006E6566">
            <w:r>
              <w:t>Optional input</w:t>
            </w:r>
          </w:p>
        </w:tc>
      </w:tr>
      <w:tr w:rsidR="006E6566" w14:paraId="35045F9E" w14:textId="77777777" w:rsidTr="006E6566">
        <w:tc>
          <w:tcPr>
            <w:tcW w:w="2337" w:type="dxa"/>
          </w:tcPr>
          <w:p w14:paraId="1482940A" w14:textId="77777777" w:rsidR="006E6566" w:rsidRDefault="006E6566" w:rsidP="006E6566">
            <w:r>
              <w:t>tags</w:t>
            </w:r>
          </w:p>
        </w:tc>
        <w:tc>
          <w:tcPr>
            <w:tcW w:w="2337" w:type="dxa"/>
          </w:tcPr>
          <w:p w14:paraId="70760A83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7B7E3D58" w14:textId="77777777" w:rsidR="006E6566" w:rsidRDefault="006E6566" w:rsidP="006E6566">
            <w:r>
              <w:t>Optional input</w:t>
            </w:r>
          </w:p>
        </w:tc>
      </w:tr>
    </w:tbl>
    <w:p w14:paraId="03D4F39D" w14:textId="77777777" w:rsidR="006E6566" w:rsidRDefault="006E6566" w:rsidP="006E65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44C22410" w14:textId="77777777" w:rsidTr="006E6566">
        <w:tc>
          <w:tcPr>
            <w:tcW w:w="2337" w:type="dxa"/>
          </w:tcPr>
          <w:p w14:paraId="1B927EE4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Output name:</w:t>
            </w:r>
          </w:p>
        </w:tc>
        <w:tc>
          <w:tcPr>
            <w:tcW w:w="2337" w:type="dxa"/>
          </w:tcPr>
          <w:p w14:paraId="5E1AB4C9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4196798E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4C4795D8" w14:textId="77777777" w:rsidTr="006E6566">
        <w:tc>
          <w:tcPr>
            <w:tcW w:w="2337" w:type="dxa"/>
          </w:tcPr>
          <w:p w14:paraId="66EE4DBB" w14:textId="77777777" w:rsidR="006E6566" w:rsidRDefault="006E6566" w:rsidP="006E6566">
            <w:proofErr w:type="spellStart"/>
            <w:r>
              <w:t>recipeResults</w:t>
            </w:r>
            <w:proofErr w:type="spellEnd"/>
          </w:p>
        </w:tc>
        <w:tc>
          <w:tcPr>
            <w:tcW w:w="2337" w:type="dxa"/>
          </w:tcPr>
          <w:p w14:paraId="5F28E98E" w14:textId="77777777" w:rsidR="006E6566" w:rsidRDefault="006E6566" w:rsidP="006E6566">
            <w:r>
              <w:t>object</w:t>
            </w:r>
          </w:p>
        </w:tc>
        <w:tc>
          <w:tcPr>
            <w:tcW w:w="2338" w:type="dxa"/>
          </w:tcPr>
          <w:p w14:paraId="3F94D8A2" w14:textId="77777777" w:rsidR="006E6566" w:rsidRDefault="006E6566" w:rsidP="006E6566">
            <w:r>
              <w:t>Contains results from query</w:t>
            </w:r>
          </w:p>
        </w:tc>
      </w:tr>
    </w:tbl>
    <w:p w14:paraId="18616501" w14:textId="77777777" w:rsidR="006E6566" w:rsidRDefault="006E6566" w:rsidP="006E6566">
      <w:pPr>
        <w:rPr>
          <w:b/>
        </w:rPr>
      </w:pPr>
      <w:r w:rsidRPr="001555EB">
        <w:rPr>
          <w:b/>
        </w:rPr>
        <w:t>Pseudocode:</w:t>
      </w:r>
    </w:p>
    <w:p w14:paraId="6B6C976D" w14:textId="77777777" w:rsidR="006E6566" w:rsidRPr="00C03B94" w:rsidRDefault="006E6566" w:rsidP="006E6566">
      <w:pPr>
        <w:rPr>
          <w:bCs/>
          <w:sz w:val="20"/>
          <w:szCs w:val="20"/>
        </w:rPr>
      </w:pPr>
      <w:proofErr w:type="spellStart"/>
      <w:r w:rsidRPr="00C03B94">
        <w:rPr>
          <w:bCs/>
          <w:sz w:val="20"/>
          <w:szCs w:val="20"/>
        </w:rPr>
        <w:t>recipeResults</w:t>
      </w:r>
      <w:proofErr w:type="spellEnd"/>
      <w:r w:rsidRPr="00C03B94">
        <w:rPr>
          <w:bCs/>
          <w:sz w:val="20"/>
          <w:szCs w:val="20"/>
        </w:rPr>
        <w:t xml:space="preserve"> = null</w:t>
      </w:r>
    </w:p>
    <w:p w14:paraId="3FFA160D" w14:textId="77777777" w:rsidR="006E6566" w:rsidRPr="00C81766" w:rsidRDefault="006E6566" w:rsidP="00C81766">
      <w:pPr>
        <w:spacing w:before="0" w:after="0"/>
        <w:ind w:firstLine="720"/>
        <w:rPr>
          <w:bCs/>
          <w:sz w:val="20"/>
          <w:szCs w:val="20"/>
        </w:rPr>
      </w:pPr>
      <w:r w:rsidRPr="00C81766">
        <w:rPr>
          <w:bCs/>
          <w:sz w:val="20"/>
          <w:szCs w:val="20"/>
        </w:rPr>
        <w:t>If title field has text</w:t>
      </w:r>
    </w:p>
    <w:p w14:paraId="782CC876" w14:textId="77777777" w:rsidR="006E6566" w:rsidRPr="00C81766" w:rsidRDefault="006E6566" w:rsidP="00C81766">
      <w:pPr>
        <w:spacing w:before="0" w:after="0"/>
        <w:rPr>
          <w:bCs/>
          <w:sz w:val="20"/>
          <w:szCs w:val="20"/>
        </w:rPr>
      </w:pPr>
      <w:r w:rsidRPr="00C81766">
        <w:rPr>
          <w:bCs/>
          <w:sz w:val="20"/>
          <w:szCs w:val="20"/>
        </w:rPr>
        <w:tab/>
      </w:r>
      <w:r w:rsidRPr="00C81766">
        <w:rPr>
          <w:bCs/>
          <w:sz w:val="20"/>
          <w:szCs w:val="20"/>
        </w:rPr>
        <w:tab/>
        <w:t>If category field has text</w:t>
      </w:r>
    </w:p>
    <w:p w14:paraId="24485326" w14:textId="4BF57CC0" w:rsidR="006E6566" w:rsidRPr="00C81766" w:rsidRDefault="006E6566" w:rsidP="00C81766">
      <w:pPr>
        <w:spacing w:before="0" w:after="0"/>
        <w:rPr>
          <w:bCs/>
          <w:sz w:val="20"/>
          <w:szCs w:val="20"/>
        </w:rPr>
      </w:pPr>
      <w:r w:rsidRPr="00C81766">
        <w:rPr>
          <w:bCs/>
          <w:sz w:val="20"/>
          <w:szCs w:val="20"/>
        </w:rPr>
        <w:tab/>
      </w:r>
      <w:r w:rsidRPr="00C81766">
        <w:rPr>
          <w:bCs/>
          <w:sz w:val="20"/>
          <w:szCs w:val="20"/>
        </w:rPr>
        <w:tab/>
      </w:r>
      <w:r w:rsidRPr="00C81766">
        <w:rPr>
          <w:bCs/>
          <w:sz w:val="20"/>
          <w:szCs w:val="20"/>
        </w:rPr>
        <w:tab/>
        <w:t>If tags field has text</w:t>
      </w:r>
    </w:p>
    <w:p w14:paraId="7F5AE3B5" w14:textId="61C8DE8A" w:rsidR="006E6566" w:rsidRPr="00C81766" w:rsidRDefault="006E6566" w:rsidP="00C81766">
      <w:pPr>
        <w:spacing w:before="0" w:after="0"/>
        <w:ind w:left="2880"/>
        <w:rPr>
          <w:sz w:val="20"/>
          <w:szCs w:val="20"/>
        </w:rPr>
      </w:pPr>
      <w:r w:rsidRPr="00C81766">
        <w:rPr>
          <w:sz w:val="20"/>
          <w:szCs w:val="20"/>
        </w:rPr>
        <w:t xml:space="preserve">Select all </w:t>
      </w:r>
      <w:proofErr w:type="spellStart"/>
      <w:r w:rsidRPr="00C81766">
        <w:rPr>
          <w:sz w:val="20"/>
          <w:szCs w:val="20"/>
        </w:rPr>
        <w:t>recipeID</w:t>
      </w:r>
      <w:proofErr w:type="spellEnd"/>
      <w:r w:rsidRPr="00C81766">
        <w:rPr>
          <w:sz w:val="20"/>
          <w:szCs w:val="20"/>
        </w:rPr>
        <w:t xml:space="preserve"> from </w:t>
      </w:r>
      <w:proofErr w:type="spellStart"/>
      <w:r w:rsidRPr="00C81766">
        <w:rPr>
          <w:sz w:val="20"/>
          <w:szCs w:val="20"/>
        </w:rPr>
        <w:t>RecipeHeader</w:t>
      </w:r>
      <w:proofErr w:type="spellEnd"/>
      <w:r w:rsidRPr="00C81766">
        <w:rPr>
          <w:sz w:val="20"/>
          <w:szCs w:val="20"/>
        </w:rPr>
        <w:t xml:space="preserve"> that contain title, category, and tags input values</w:t>
      </w:r>
    </w:p>
    <w:p w14:paraId="5CDE8B57" w14:textId="77777777" w:rsidR="006E6566" w:rsidRPr="00C81766" w:rsidRDefault="006E6566" w:rsidP="00C81766">
      <w:pPr>
        <w:spacing w:before="0" w:after="0"/>
        <w:ind w:left="2880"/>
        <w:rPr>
          <w:sz w:val="20"/>
          <w:szCs w:val="20"/>
        </w:rPr>
      </w:pPr>
      <w:r w:rsidRPr="00C81766">
        <w:rPr>
          <w:sz w:val="20"/>
          <w:szCs w:val="20"/>
        </w:rPr>
        <w:t>If rows returned</w:t>
      </w:r>
    </w:p>
    <w:p w14:paraId="60947AB8" w14:textId="77777777" w:rsidR="006E6566" w:rsidRPr="00C81766" w:rsidRDefault="006E6566" w:rsidP="00C81766">
      <w:pPr>
        <w:spacing w:before="0" w:after="0"/>
        <w:ind w:left="2880" w:firstLine="720"/>
        <w:rPr>
          <w:sz w:val="20"/>
          <w:szCs w:val="20"/>
        </w:rPr>
      </w:pPr>
      <w:proofErr w:type="spellStart"/>
      <w:r w:rsidRPr="00C81766">
        <w:rPr>
          <w:sz w:val="20"/>
          <w:szCs w:val="20"/>
        </w:rPr>
        <w:t>recipeResults</w:t>
      </w:r>
      <w:proofErr w:type="spellEnd"/>
      <w:r w:rsidRPr="00C81766">
        <w:rPr>
          <w:sz w:val="20"/>
          <w:szCs w:val="20"/>
        </w:rPr>
        <w:t xml:space="preserve"> = query results</w:t>
      </w:r>
    </w:p>
    <w:p w14:paraId="3B34D72F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  <w:t>End If</w:t>
      </w:r>
    </w:p>
    <w:p w14:paraId="4E87B986" w14:textId="658BED2F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  <w:t>End If</w:t>
      </w:r>
    </w:p>
    <w:p w14:paraId="47E51F53" w14:textId="77777777" w:rsidR="006E6566" w:rsidRPr="00C81766" w:rsidRDefault="006E6566" w:rsidP="00C81766">
      <w:pPr>
        <w:spacing w:before="0" w:after="0"/>
        <w:ind w:left="2160"/>
        <w:rPr>
          <w:sz w:val="20"/>
          <w:szCs w:val="20"/>
        </w:rPr>
      </w:pPr>
      <w:r w:rsidRPr="00C81766">
        <w:rPr>
          <w:sz w:val="20"/>
          <w:szCs w:val="20"/>
        </w:rPr>
        <w:t xml:space="preserve">Select all </w:t>
      </w:r>
      <w:proofErr w:type="spellStart"/>
      <w:r w:rsidRPr="00C81766">
        <w:rPr>
          <w:sz w:val="20"/>
          <w:szCs w:val="20"/>
        </w:rPr>
        <w:t>recipeID</w:t>
      </w:r>
      <w:proofErr w:type="spellEnd"/>
      <w:r w:rsidRPr="00C81766">
        <w:rPr>
          <w:sz w:val="20"/>
          <w:szCs w:val="20"/>
        </w:rPr>
        <w:t xml:space="preserve"> from </w:t>
      </w:r>
      <w:proofErr w:type="spellStart"/>
      <w:r w:rsidRPr="00C81766">
        <w:rPr>
          <w:sz w:val="20"/>
          <w:szCs w:val="20"/>
        </w:rPr>
        <w:t>RecipeHeader</w:t>
      </w:r>
      <w:proofErr w:type="spellEnd"/>
      <w:r w:rsidRPr="00C81766">
        <w:rPr>
          <w:sz w:val="20"/>
          <w:szCs w:val="20"/>
        </w:rPr>
        <w:t xml:space="preserve"> that contain title and category input values</w:t>
      </w:r>
    </w:p>
    <w:p w14:paraId="3BEF7E3B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  <w:t>If rows returned</w:t>
      </w:r>
    </w:p>
    <w:p w14:paraId="6DCA776C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proofErr w:type="spellStart"/>
      <w:r w:rsidRPr="00C81766">
        <w:rPr>
          <w:sz w:val="20"/>
          <w:szCs w:val="20"/>
        </w:rPr>
        <w:t>recipeResults</w:t>
      </w:r>
      <w:proofErr w:type="spellEnd"/>
      <w:r w:rsidRPr="00C81766">
        <w:rPr>
          <w:sz w:val="20"/>
          <w:szCs w:val="20"/>
        </w:rPr>
        <w:t xml:space="preserve"> = query results</w:t>
      </w:r>
    </w:p>
    <w:p w14:paraId="0B5449D9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  <w:t>End If</w:t>
      </w:r>
    </w:p>
    <w:p w14:paraId="459AE05F" w14:textId="7C146CC1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  <w:t>End If</w:t>
      </w:r>
    </w:p>
    <w:p w14:paraId="619E8795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  <w:t xml:space="preserve">Select all </w:t>
      </w:r>
      <w:proofErr w:type="spellStart"/>
      <w:r w:rsidRPr="00C81766">
        <w:rPr>
          <w:sz w:val="20"/>
          <w:szCs w:val="20"/>
        </w:rPr>
        <w:t>recipeID</w:t>
      </w:r>
      <w:proofErr w:type="spellEnd"/>
      <w:r w:rsidRPr="00C81766">
        <w:rPr>
          <w:sz w:val="20"/>
          <w:szCs w:val="20"/>
        </w:rPr>
        <w:t xml:space="preserve"> from </w:t>
      </w:r>
      <w:proofErr w:type="spellStart"/>
      <w:r w:rsidRPr="00C81766">
        <w:rPr>
          <w:sz w:val="20"/>
          <w:szCs w:val="20"/>
        </w:rPr>
        <w:t>RecipeHeader</w:t>
      </w:r>
      <w:proofErr w:type="spellEnd"/>
      <w:r w:rsidRPr="00C81766">
        <w:rPr>
          <w:sz w:val="20"/>
          <w:szCs w:val="20"/>
        </w:rPr>
        <w:t xml:space="preserve"> that contain title input value</w:t>
      </w:r>
    </w:p>
    <w:p w14:paraId="19C44EA0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  <w:t>If rows returned</w:t>
      </w:r>
    </w:p>
    <w:p w14:paraId="1B090E65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</w:r>
      <w:proofErr w:type="spellStart"/>
      <w:r w:rsidRPr="00C81766">
        <w:rPr>
          <w:sz w:val="20"/>
          <w:szCs w:val="20"/>
        </w:rPr>
        <w:t>recipeResults</w:t>
      </w:r>
      <w:proofErr w:type="spellEnd"/>
      <w:r w:rsidRPr="00C81766">
        <w:rPr>
          <w:sz w:val="20"/>
          <w:szCs w:val="20"/>
        </w:rPr>
        <w:t xml:space="preserve"> = query results</w:t>
      </w:r>
    </w:p>
    <w:p w14:paraId="4579E9FF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</w:r>
      <w:r w:rsidRPr="00C81766">
        <w:rPr>
          <w:sz w:val="20"/>
          <w:szCs w:val="20"/>
        </w:rPr>
        <w:tab/>
        <w:t>End If</w:t>
      </w:r>
    </w:p>
    <w:p w14:paraId="7112A30A" w14:textId="77777777" w:rsidR="006E6566" w:rsidRP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ab/>
        <w:t>End If</w:t>
      </w:r>
    </w:p>
    <w:p w14:paraId="384069DA" w14:textId="7099685F" w:rsidR="00C81766" w:rsidRDefault="006E6566" w:rsidP="00C81766">
      <w:pPr>
        <w:spacing w:before="0" w:after="0"/>
        <w:rPr>
          <w:sz w:val="20"/>
          <w:szCs w:val="20"/>
        </w:rPr>
      </w:pPr>
      <w:r w:rsidRPr="00C81766">
        <w:rPr>
          <w:sz w:val="20"/>
          <w:szCs w:val="20"/>
        </w:rPr>
        <w:t>Return</w:t>
      </w:r>
    </w:p>
    <w:p w14:paraId="1D426198" w14:textId="16A6C20A" w:rsidR="00A072C2" w:rsidRDefault="00A072C2" w:rsidP="00C81766">
      <w:pPr>
        <w:spacing w:before="0" w:after="0"/>
        <w:rPr>
          <w:sz w:val="20"/>
          <w:szCs w:val="20"/>
        </w:rPr>
      </w:pPr>
    </w:p>
    <w:p w14:paraId="166EA77E" w14:textId="77777777" w:rsidR="00A072C2" w:rsidRPr="00C81766" w:rsidRDefault="00A072C2" w:rsidP="00C81766">
      <w:pPr>
        <w:spacing w:before="0" w:after="0"/>
        <w:rPr>
          <w:sz w:val="20"/>
          <w:szCs w:val="20"/>
        </w:rPr>
      </w:pPr>
    </w:p>
    <w:p w14:paraId="3DDC5A8F" w14:textId="77777777" w:rsidR="006E6566" w:rsidRPr="00973CC5" w:rsidRDefault="006E6566" w:rsidP="00A072C2">
      <w:pPr>
        <w:pStyle w:val="Heading2"/>
        <w:rPr>
          <w:bCs/>
        </w:rPr>
      </w:pPr>
      <w:bookmarkStart w:id="49" w:name="_Toc71735591"/>
      <w:r w:rsidRPr="001555EB">
        <w:lastRenderedPageBreak/>
        <w:t>Module:</w:t>
      </w:r>
      <w:r>
        <w:t xml:space="preserve"> </w:t>
      </w:r>
      <w:r>
        <w:rPr>
          <w:bCs/>
        </w:rPr>
        <w:t>1.3.2</w:t>
      </w:r>
      <w:bookmarkEnd w:id="49"/>
    </w:p>
    <w:p w14:paraId="498B052D" w14:textId="77777777" w:rsidR="006E6566" w:rsidRPr="00973CC5" w:rsidRDefault="006E6566" w:rsidP="006E6566">
      <w:pPr>
        <w:rPr>
          <w:bCs/>
        </w:rPr>
      </w:pPr>
      <w:r w:rsidRPr="001555EB">
        <w:rPr>
          <w:b/>
        </w:rPr>
        <w:t>Name:</w:t>
      </w:r>
      <w:r>
        <w:rPr>
          <w:b/>
        </w:rPr>
        <w:t xml:space="preserve"> </w:t>
      </w:r>
      <w:r>
        <w:rPr>
          <w:bCs/>
        </w:rPr>
        <w:t>Create User-defined Recipe</w:t>
      </w:r>
    </w:p>
    <w:p w14:paraId="75527865" w14:textId="77777777" w:rsidR="006E6566" w:rsidRPr="00973CC5" w:rsidRDefault="006E6566" w:rsidP="006E6566">
      <w:pPr>
        <w:rPr>
          <w:bCs/>
        </w:rPr>
      </w:pPr>
      <w:r w:rsidRPr="001555EB">
        <w:rPr>
          <w:b/>
        </w:rPr>
        <w:t>Purpose:</w:t>
      </w:r>
      <w:r>
        <w:rPr>
          <w:b/>
        </w:rPr>
        <w:t xml:space="preserve"> </w:t>
      </w:r>
      <w:r>
        <w:rPr>
          <w:bCs/>
        </w:rPr>
        <w:t xml:space="preserve">Update the </w:t>
      </w:r>
      <w:proofErr w:type="spellStart"/>
      <w:r>
        <w:rPr>
          <w:bCs/>
        </w:rPr>
        <w:t>RecipeHeader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RecipeContent</w:t>
      </w:r>
      <w:proofErr w:type="spellEnd"/>
      <w:r>
        <w:rPr>
          <w:bCs/>
        </w:rPr>
        <w:t xml:space="preserve"> database with Recipe defined by the user.</w:t>
      </w:r>
    </w:p>
    <w:p w14:paraId="77E1ADDA" w14:textId="77777777" w:rsidR="006E6566" w:rsidRPr="00CC2716" w:rsidRDefault="006E6566" w:rsidP="006E6566">
      <w:pPr>
        <w:rPr>
          <w:bCs/>
        </w:rPr>
      </w:pPr>
      <w:r w:rsidRPr="001555EB">
        <w:rPr>
          <w:b/>
        </w:rPr>
        <w:t>Events:</w:t>
      </w:r>
      <w:r>
        <w:rPr>
          <w:b/>
        </w:rPr>
        <w:t xml:space="preserve"> </w:t>
      </w:r>
      <w:r>
        <w:rPr>
          <w:bCs/>
        </w:rPr>
        <w:t>User clicks on the “Submit” button on the Create Recipe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09305E8C" w14:textId="77777777" w:rsidTr="006E6566">
        <w:tc>
          <w:tcPr>
            <w:tcW w:w="2337" w:type="dxa"/>
          </w:tcPr>
          <w:p w14:paraId="27D78B71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Input name:</w:t>
            </w:r>
          </w:p>
        </w:tc>
        <w:tc>
          <w:tcPr>
            <w:tcW w:w="2337" w:type="dxa"/>
          </w:tcPr>
          <w:p w14:paraId="130D42A6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7EC2908D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379C12E7" w14:textId="77777777" w:rsidTr="006E6566">
        <w:tc>
          <w:tcPr>
            <w:tcW w:w="2337" w:type="dxa"/>
          </w:tcPr>
          <w:p w14:paraId="1FA7D4F0" w14:textId="77777777" w:rsidR="006E6566" w:rsidRDefault="006E6566" w:rsidP="006E6566">
            <w:r>
              <w:t>title</w:t>
            </w:r>
          </w:p>
        </w:tc>
        <w:tc>
          <w:tcPr>
            <w:tcW w:w="2337" w:type="dxa"/>
          </w:tcPr>
          <w:p w14:paraId="04A0B7E2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24BB1186" w14:textId="77777777" w:rsidR="006E6566" w:rsidRDefault="006E6566" w:rsidP="006E6566">
            <w:r>
              <w:t>Header</w:t>
            </w:r>
          </w:p>
        </w:tc>
      </w:tr>
      <w:tr w:rsidR="006E6566" w14:paraId="06BE4997" w14:textId="77777777" w:rsidTr="006E6566">
        <w:tc>
          <w:tcPr>
            <w:tcW w:w="2337" w:type="dxa"/>
          </w:tcPr>
          <w:p w14:paraId="798DFDDC" w14:textId="77777777" w:rsidR="006E6566" w:rsidRDefault="006E6566" w:rsidP="006E6566">
            <w:r>
              <w:t>tags</w:t>
            </w:r>
          </w:p>
        </w:tc>
        <w:tc>
          <w:tcPr>
            <w:tcW w:w="2337" w:type="dxa"/>
          </w:tcPr>
          <w:p w14:paraId="5750C7DF" w14:textId="77777777" w:rsidR="006E6566" w:rsidRDefault="006E6566" w:rsidP="006E6566">
            <w:r>
              <w:t>list</w:t>
            </w:r>
          </w:p>
        </w:tc>
        <w:tc>
          <w:tcPr>
            <w:tcW w:w="2338" w:type="dxa"/>
          </w:tcPr>
          <w:p w14:paraId="5110A607" w14:textId="77777777" w:rsidR="006E6566" w:rsidRDefault="006E6566" w:rsidP="006E6566">
            <w:r>
              <w:t>Header</w:t>
            </w:r>
          </w:p>
        </w:tc>
      </w:tr>
      <w:tr w:rsidR="006E6566" w14:paraId="69BE9634" w14:textId="77777777" w:rsidTr="006E6566">
        <w:tc>
          <w:tcPr>
            <w:tcW w:w="2337" w:type="dxa"/>
          </w:tcPr>
          <w:p w14:paraId="4D19E0AC" w14:textId="77777777" w:rsidR="006E6566" w:rsidRDefault="006E6566" w:rsidP="006E6566">
            <w:r>
              <w:t>directions</w:t>
            </w:r>
          </w:p>
        </w:tc>
        <w:tc>
          <w:tcPr>
            <w:tcW w:w="2337" w:type="dxa"/>
          </w:tcPr>
          <w:p w14:paraId="74CD16E0" w14:textId="77777777" w:rsidR="006E6566" w:rsidRDefault="006E6566" w:rsidP="006E6566">
            <w:r>
              <w:t>list</w:t>
            </w:r>
          </w:p>
        </w:tc>
        <w:tc>
          <w:tcPr>
            <w:tcW w:w="2338" w:type="dxa"/>
          </w:tcPr>
          <w:p w14:paraId="7AF37AE5" w14:textId="77777777" w:rsidR="006E6566" w:rsidRDefault="006E6566" w:rsidP="006E6566">
            <w:r>
              <w:t>Header</w:t>
            </w:r>
          </w:p>
        </w:tc>
      </w:tr>
      <w:tr w:rsidR="006E6566" w14:paraId="348D966A" w14:textId="77777777" w:rsidTr="006E6566">
        <w:tc>
          <w:tcPr>
            <w:tcW w:w="2337" w:type="dxa"/>
          </w:tcPr>
          <w:p w14:paraId="4F954233" w14:textId="77777777" w:rsidR="006E6566" w:rsidRDefault="006E6566" w:rsidP="006E6566">
            <w:r>
              <w:t>category</w:t>
            </w:r>
          </w:p>
        </w:tc>
        <w:tc>
          <w:tcPr>
            <w:tcW w:w="2337" w:type="dxa"/>
          </w:tcPr>
          <w:p w14:paraId="2C197B4A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689B9AC6" w14:textId="77777777" w:rsidR="006E6566" w:rsidRDefault="006E6566" w:rsidP="006E6566">
            <w:r>
              <w:t>Header</w:t>
            </w:r>
          </w:p>
        </w:tc>
      </w:tr>
      <w:tr w:rsidR="006E6566" w14:paraId="5D1B6F86" w14:textId="77777777" w:rsidTr="006E6566">
        <w:tc>
          <w:tcPr>
            <w:tcW w:w="2337" w:type="dxa"/>
          </w:tcPr>
          <w:p w14:paraId="36D03D58" w14:textId="77777777" w:rsidR="006E6566" w:rsidRDefault="006E6566" w:rsidP="006E6566">
            <w:proofErr w:type="spellStart"/>
            <w:r>
              <w:t>servingSize</w:t>
            </w:r>
            <w:proofErr w:type="spellEnd"/>
          </w:p>
        </w:tc>
        <w:tc>
          <w:tcPr>
            <w:tcW w:w="2337" w:type="dxa"/>
          </w:tcPr>
          <w:p w14:paraId="6DCE34D4" w14:textId="77777777" w:rsidR="006E6566" w:rsidRDefault="006E6566" w:rsidP="006E6566">
            <w:r>
              <w:t>string</w:t>
            </w:r>
          </w:p>
        </w:tc>
        <w:tc>
          <w:tcPr>
            <w:tcW w:w="2338" w:type="dxa"/>
          </w:tcPr>
          <w:p w14:paraId="1ACD9D62" w14:textId="77777777" w:rsidR="006E6566" w:rsidRDefault="006E6566" w:rsidP="006E6566">
            <w:r>
              <w:t>Header</w:t>
            </w:r>
          </w:p>
        </w:tc>
      </w:tr>
      <w:tr w:rsidR="006E6566" w14:paraId="499A5580" w14:textId="77777777" w:rsidTr="006E6566">
        <w:tc>
          <w:tcPr>
            <w:tcW w:w="2337" w:type="dxa"/>
          </w:tcPr>
          <w:p w14:paraId="009246FE" w14:textId="77777777" w:rsidR="006E6566" w:rsidRDefault="006E6566" w:rsidP="006E6566">
            <w:proofErr w:type="spellStart"/>
            <w:r>
              <w:t>userDefined</w:t>
            </w:r>
            <w:proofErr w:type="spellEnd"/>
          </w:p>
        </w:tc>
        <w:tc>
          <w:tcPr>
            <w:tcW w:w="2337" w:type="dxa"/>
          </w:tcPr>
          <w:p w14:paraId="06BA338D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30586152" w14:textId="77777777" w:rsidR="006E6566" w:rsidRDefault="006E6566" w:rsidP="006E6566">
            <w:r>
              <w:t>Header - Always true</w:t>
            </w:r>
          </w:p>
        </w:tc>
      </w:tr>
      <w:tr w:rsidR="006E6566" w14:paraId="416DD5E6" w14:textId="77777777" w:rsidTr="006E6566">
        <w:tc>
          <w:tcPr>
            <w:tcW w:w="2337" w:type="dxa"/>
          </w:tcPr>
          <w:p w14:paraId="40CEF55E" w14:textId="77777777" w:rsidR="006E6566" w:rsidRDefault="006E6566" w:rsidP="006E6566">
            <w:proofErr w:type="spellStart"/>
            <w:r>
              <w:t>itemID</w:t>
            </w:r>
            <w:proofErr w:type="spellEnd"/>
          </w:p>
        </w:tc>
        <w:tc>
          <w:tcPr>
            <w:tcW w:w="2337" w:type="dxa"/>
          </w:tcPr>
          <w:p w14:paraId="5EA7DB7B" w14:textId="77777777" w:rsidR="006E6566" w:rsidRDefault="006E6566" w:rsidP="006E6566">
            <w:r>
              <w:t>list</w:t>
            </w:r>
          </w:p>
        </w:tc>
        <w:tc>
          <w:tcPr>
            <w:tcW w:w="2338" w:type="dxa"/>
          </w:tcPr>
          <w:p w14:paraId="689BF0B2" w14:textId="77777777" w:rsidR="006E6566" w:rsidRDefault="006E6566" w:rsidP="006E6566">
            <w:r>
              <w:t>Content</w:t>
            </w:r>
          </w:p>
        </w:tc>
      </w:tr>
      <w:tr w:rsidR="006E6566" w14:paraId="3134B4A0" w14:textId="77777777" w:rsidTr="006E6566">
        <w:tc>
          <w:tcPr>
            <w:tcW w:w="2337" w:type="dxa"/>
          </w:tcPr>
          <w:p w14:paraId="2DB3AE59" w14:textId="77777777" w:rsidR="006E6566" w:rsidRDefault="006E6566" w:rsidP="006E6566">
            <w:r>
              <w:t>quantity</w:t>
            </w:r>
          </w:p>
        </w:tc>
        <w:tc>
          <w:tcPr>
            <w:tcW w:w="2337" w:type="dxa"/>
          </w:tcPr>
          <w:p w14:paraId="61346558" w14:textId="77777777" w:rsidR="006E6566" w:rsidRDefault="006E6566" w:rsidP="006E6566">
            <w:r>
              <w:t>list</w:t>
            </w:r>
          </w:p>
        </w:tc>
        <w:tc>
          <w:tcPr>
            <w:tcW w:w="2338" w:type="dxa"/>
          </w:tcPr>
          <w:p w14:paraId="3220D914" w14:textId="77777777" w:rsidR="006E6566" w:rsidRDefault="006E6566" w:rsidP="006E6566">
            <w:r>
              <w:t>Content</w:t>
            </w:r>
          </w:p>
        </w:tc>
      </w:tr>
      <w:tr w:rsidR="006E6566" w14:paraId="17EC80D9" w14:textId="77777777" w:rsidTr="006E6566">
        <w:tc>
          <w:tcPr>
            <w:tcW w:w="2337" w:type="dxa"/>
          </w:tcPr>
          <w:p w14:paraId="4E02283B" w14:textId="77777777" w:rsidR="006E6566" w:rsidRDefault="006E6566" w:rsidP="006E6566">
            <w:r>
              <w:t>description</w:t>
            </w:r>
          </w:p>
        </w:tc>
        <w:tc>
          <w:tcPr>
            <w:tcW w:w="2337" w:type="dxa"/>
          </w:tcPr>
          <w:p w14:paraId="43CE2B90" w14:textId="77777777" w:rsidR="006E6566" w:rsidRDefault="006E6566" w:rsidP="006E6566">
            <w:r>
              <w:t>list</w:t>
            </w:r>
          </w:p>
        </w:tc>
        <w:tc>
          <w:tcPr>
            <w:tcW w:w="2338" w:type="dxa"/>
          </w:tcPr>
          <w:p w14:paraId="5769FBC4" w14:textId="77777777" w:rsidR="006E6566" w:rsidRDefault="006E6566" w:rsidP="006E6566">
            <w:r>
              <w:t>Content</w:t>
            </w:r>
          </w:p>
        </w:tc>
      </w:tr>
    </w:tbl>
    <w:p w14:paraId="6717B4DC" w14:textId="77777777" w:rsidR="006E6566" w:rsidRDefault="006E6566" w:rsidP="006E65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E6566" w14:paraId="3E52DD38" w14:textId="77777777" w:rsidTr="006E6566">
        <w:tc>
          <w:tcPr>
            <w:tcW w:w="2337" w:type="dxa"/>
          </w:tcPr>
          <w:p w14:paraId="13824653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Output name:</w:t>
            </w:r>
          </w:p>
        </w:tc>
        <w:tc>
          <w:tcPr>
            <w:tcW w:w="2337" w:type="dxa"/>
          </w:tcPr>
          <w:p w14:paraId="07D08EEF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Type:</w:t>
            </w:r>
          </w:p>
        </w:tc>
        <w:tc>
          <w:tcPr>
            <w:tcW w:w="2338" w:type="dxa"/>
          </w:tcPr>
          <w:p w14:paraId="670823D0" w14:textId="77777777" w:rsidR="006E6566" w:rsidRPr="001555EB" w:rsidRDefault="006E6566" w:rsidP="006E6566">
            <w:pPr>
              <w:rPr>
                <w:b/>
              </w:rPr>
            </w:pPr>
            <w:r w:rsidRPr="001555EB">
              <w:rPr>
                <w:b/>
              </w:rPr>
              <w:t>Notes:</w:t>
            </w:r>
          </w:p>
        </w:tc>
      </w:tr>
      <w:tr w:rsidR="006E6566" w14:paraId="0B3E0B69" w14:textId="77777777" w:rsidTr="006E6566">
        <w:tc>
          <w:tcPr>
            <w:tcW w:w="2337" w:type="dxa"/>
          </w:tcPr>
          <w:p w14:paraId="0BFD9473" w14:textId="77777777" w:rsidR="006E6566" w:rsidRDefault="006E6566" w:rsidP="006E6566">
            <w:proofErr w:type="spellStart"/>
            <w:r>
              <w:t>saveSuccess</w:t>
            </w:r>
            <w:proofErr w:type="spellEnd"/>
          </w:p>
        </w:tc>
        <w:tc>
          <w:tcPr>
            <w:tcW w:w="2337" w:type="dxa"/>
          </w:tcPr>
          <w:p w14:paraId="1A34B0DC" w14:textId="77777777" w:rsidR="006E6566" w:rsidRDefault="006E6566" w:rsidP="006E6566">
            <w:r>
              <w:t>bool</w:t>
            </w:r>
          </w:p>
        </w:tc>
        <w:tc>
          <w:tcPr>
            <w:tcW w:w="2338" w:type="dxa"/>
          </w:tcPr>
          <w:p w14:paraId="72719A6C" w14:textId="77777777" w:rsidR="006E6566" w:rsidRDefault="006E6566" w:rsidP="006E6566">
            <w:r>
              <w:t>Indicates whether the database is successfully updated</w:t>
            </w:r>
          </w:p>
        </w:tc>
      </w:tr>
    </w:tbl>
    <w:p w14:paraId="0601C1D5" w14:textId="77777777" w:rsidR="006E6566" w:rsidRPr="001555EB" w:rsidRDefault="006E6566" w:rsidP="006E6566">
      <w:pPr>
        <w:rPr>
          <w:b/>
        </w:rPr>
      </w:pPr>
      <w:r w:rsidRPr="001555EB">
        <w:rPr>
          <w:b/>
        </w:rPr>
        <w:t>Pseudocode:</w:t>
      </w:r>
    </w:p>
    <w:p w14:paraId="0C75B112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proofErr w:type="spellStart"/>
      <w:r w:rsidRPr="006448D9">
        <w:rPr>
          <w:sz w:val="20"/>
          <w:szCs w:val="20"/>
        </w:rPr>
        <w:t>saveSuccess</w:t>
      </w:r>
      <w:proofErr w:type="spellEnd"/>
      <w:r w:rsidRPr="006448D9">
        <w:rPr>
          <w:sz w:val="20"/>
          <w:szCs w:val="20"/>
        </w:rPr>
        <w:t xml:space="preserve"> = false</w:t>
      </w:r>
    </w:p>
    <w:p w14:paraId="1A16A4DB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  <w:t xml:space="preserve">If title is not equal to any </w:t>
      </w:r>
      <w:proofErr w:type="spellStart"/>
      <w:r w:rsidRPr="006448D9">
        <w:rPr>
          <w:sz w:val="20"/>
          <w:szCs w:val="20"/>
        </w:rPr>
        <w:t>RecipeHeader</w:t>
      </w:r>
      <w:proofErr w:type="spellEnd"/>
      <w:r w:rsidRPr="006448D9">
        <w:rPr>
          <w:sz w:val="20"/>
          <w:szCs w:val="20"/>
        </w:rPr>
        <w:t xml:space="preserve"> title in the database</w:t>
      </w:r>
    </w:p>
    <w:p w14:paraId="71BF2A91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  <w:t xml:space="preserve">Insert all Header input into </w:t>
      </w:r>
      <w:proofErr w:type="spellStart"/>
      <w:r w:rsidRPr="006448D9">
        <w:rPr>
          <w:sz w:val="20"/>
          <w:szCs w:val="20"/>
        </w:rPr>
        <w:t>RecipeHeader</w:t>
      </w:r>
      <w:proofErr w:type="spellEnd"/>
      <w:r w:rsidRPr="006448D9">
        <w:rPr>
          <w:sz w:val="20"/>
          <w:szCs w:val="20"/>
        </w:rPr>
        <w:t xml:space="preserve"> table</w:t>
      </w:r>
    </w:p>
    <w:p w14:paraId="4DD0E1AE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  <w:t xml:space="preserve">Select </w:t>
      </w:r>
      <w:proofErr w:type="spellStart"/>
      <w:r w:rsidRPr="006448D9">
        <w:rPr>
          <w:sz w:val="20"/>
          <w:szCs w:val="20"/>
        </w:rPr>
        <w:t>recipeID</w:t>
      </w:r>
      <w:proofErr w:type="spellEnd"/>
      <w:r w:rsidRPr="006448D9">
        <w:rPr>
          <w:sz w:val="20"/>
          <w:szCs w:val="20"/>
        </w:rPr>
        <w:t xml:space="preserve"> from </w:t>
      </w:r>
      <w:proofErr w:type="spellStart"/>
      <w:r w:rsidRPr="006448D9">
        <w:rPr>
          <w:sz w:val="20"/>
          <w:szCs w:val="20"/>
        </w:rPr>
        <w:t>RecipeHeader</w:t>
      </w:r>
      <w:proofErr w:type="spellEnd"/>
      <w:r w:rsidRPr="006448D9">
        <w:rPr>
          <w:sz w:val="20"/>
          <w:szCs w:val="20"/>
        </w:rPr>
        <w:t xml:space="preserve"> where title is equal to input title</w:t>
      </w:r>
    </w:p>
    <w:p w14:paraId="616EA45B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  <w:t>If a row is returned</w:t>
      </w:r>
    </w:p>
    <w:p w14:paraId="6CA41039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proofErr w:type="spellStart"/>
      <w:r w:rsidRPr="006448D9">
        <w:rPr>
          <w:sz w:val="20"/>
          <w:szCs w:val="20"/>
        </w:rPr>
        <w:t>recipeID</w:t>
      </w:r>
      <w:proofErr w:type="spellEnd"/>
      <w:r w:rsidRPr="006448D9">
        <w:rPr>
          <w:sz w:val="20"/>
          <w:szCs w:val="20"/>
        </w:rPr>
        <w:t xml:space="preserve"> = query result</w:t>
      </w:r>
    </w:p>
    <w:p w14:paraId="6D0F3A63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  <w:t xml:space="preserve">Insert </w:t>
      </w:r>
      <w:proofErr w:type="spellStart"/>
      <w:r w:rsidRPr="006448D9">
        <w:rPr>
          <w:sz w:val="20"/>
          <w:szCs w:val="20"/>
        </w:rPr>
        <w:t>recipeID</w:t>
      </w:r>
      <w:proofErr w:type="spellEnd"/>
      <w:r w:rsidRPr="006448D9">
        <w:rPr>
          <w:sz w:val="20"/>
          <w:szCs w:val="20"/>
        </w:rPr>
        <w:t xml:space="preserve"> and all Content input into </w:t>
      </w:r>
      <w:proofErr w:type="spellStart"/>
      <w:r w:rsidRPr="006448D9">
        <w:rPr>
          <w:sz w:val="20"/>
          <w:szCs w:val="20"/>
        </w:rPr>
        <w:t>RecipeContent</w:t>
      </w:r>
      <w:proofErr w:type="spellEnd"/>
      <w:r w:rsidRPr="006448D9">
        <w:rPr>
          <w:sz w:val="20"/>
          <w:szCs w:val="20"/>
        </w:rPr>
        <w:t xml:space="preserve"> table</w:t>
      </w:r>
    </w:p>
    <w:p w14:paraId="7C3FE684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  <w:t xml:space="preserve">Select </w:t>
      </w:r>
      <w:proofErr w:type="spellStart"/>
      <w:r w:rsidRPr="006448D9">
        <w:rPr>
          <w:sz w:val="20"/>
          <w:szCs w:val="20"/>
        </w:rPr>
        <w:t>recipeID</w:t>
      </w:r>
      <w:proofErr w:type="spellEnd"/>
      <w:r w:rsidRPr="006448D9">
        <w:rPr>
          <w:sz w:val="20"/>
          <w:szCs w:val="20"/>
        </w:rPr>
        <w:t xml:space="preserve"> from </w:t>
      </w:r>
      <w:proofErr w:type="spellStart"/>
      <w:r w:rsidRPr="006448D9">
        <w:rPr>
          <w:sz w:val="20"/>
          <w:szCs w:val="20"/>
        </w:rPr>
        <w:t>RecipeContent</w:t>
      </w:r>
      <w:proofErr w:type="spellEnd"/>
      <w:r w:rsidRPr="006448D9">
        <w:rPr>
          <w:sz w:val="20"/>
          <w:szCs w:val="20"/>
        </w:rPr>
        <w:t xml:space="preserve"> where </w:t>
      </w:r>
      <w:proofErr w:type="spellStart"/>
      <w:r w:rsidRPr="006448D9">
        <w:rPr>
          <w:sz w:val="20"/>
          <w:szCs w:val="20"/>
        </w:rPr>
        <w:t>recipeID</w:t>
      </w:r>
      <w:proofErr w:type="spellEnd"/>
      <w:r w:rsidRPr="006448D9">
        <w:rPr>
          <w:sz w:val="20"/>
          <w:szCs w:val="20"/>
        </w:rPr>
        <w:t xml:space="preserve"> is equal to </w:t>
      </w:r>
      <w:proofErr w:type="spellStart"/>
      <w:r w:rsidRPr="006448D9">
        <w:rPr>
          <w:sz w:val="20"/>
          <w:szCs w:val="20"/>
        </w:rPr>
        <w:t>recipeID</w:t>
      </w:r>
      <w:proofErr w:type="spellEnd"/>
    </w:p>
    <w:p w14:paraId="3A7B4E37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  <w:t>If a row is returned</w:t>
      </w:r>
    </w:p>
    <w:p w14:paraId="27745BFD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proofErr w:type="spellStart"/>
      <w:r w:rsidRPr="006448D9">
        <w:rPr>
          <w:sz w:val="20"/>
          <w:szCs w:val="20"/>
        </w:rPr>
        <w:t>saveSuccess</w:t>
      </w:r>
      <w:proofErr w:type="spellEnd"/>
      <w:r w:rsidRPr="006448D9">
        <w:rPr>
          <w:sz w:val="20"/>
          <w:szCs w:val="20"/>
        </w:rPr>
        <w:t xml:space="preserve"> = true</w:t>
      </w:r>
    </w:p>
    <w:p w14:paraId="35F9C1BE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  <w:t>End If</w:t>
      </w:r>
    </w:p>
    <w:p w14:paraId="498A5EC7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</w:r>
      <w:r w:rsidRPr="006448D9">
        <w:rPr>
          <w:sz w:val="20"/>
          <w:szCs w:val="20"/>
        </w:rPr>
        <w:tab/>
        <w:t>End If</w:t>
      </w:r>
    </w:p>
    <w:p w14:paraId="5C62E071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ab/>
        <w:t>End If</w:t>
      </w:r>
    </w:p>
    <w:p w14:paraId="58493B52" w14:textId="77777777" w:rsidR="006E6566" w:rsidRPr="006448D9" w:rsidRDefault="006E6566" w:rsidP="00C81766">
      <w:pPr>
        <w:spacing w:before="0" w:after="0"/>
        <w:rPr>
          <w:sz w:val="20"/>
          <w:szCs w:val="20"/>
        </w:rPr>
      </w:pPr>
      <w:r w:rsidRPr="006448D9">
        <w:rPr>
          <w:sz w:val="20"/>
          <w:szCs w:val="20"/>
        </w:rPr>
        <w:t>Return</w:t>
      </w:r>
    </w:p>
    <w:p w14:paraId="26287F0D" w14:textId="6A1B4AB7" w:rsidR="00404E6D" w:rsidRDefault="0008692F" w:rsidP="00F31D58">
      <w:pPr>
        <w:pStyle w:val="Heading1"/>
      </w:pPr>
      <w:bookmarkStart w:id="50" w:name="_Toc71735592"/>
      <w:r>
        <w:lastRenderedPageBreak/>
        <w:t>A</w:t>
      </w:r>
      <w:r w:rsidR="006E00B0">
        <w:t>ppendices</w:t>
      </w:r>
      <w:bookmarkEnd w:id="50"/>
    </w:p>
    <w:p w14:paraId="7479EF70" w14:textId="77777777" w:rsidR="001E7AEA" w:rsidRDefault="001E7AEA" w:rsidP="001E7AEA"/>
    <w:p w14:paraId="6437AF47" w14:textId="5CD26C42" w:rsidR="00576367" w:rsidRDefault="00D24523" w:rsidP="001E7AEA">
      <w:r>
        <w:t>[1]</w:t>
      </w:r>
      <w:r w:rsidR="00576367">
        <w:t>Food Waste Study by William &amp; Mary’s Department of Kinesiology &amp; Health Sciences</w:t>
      </w:r>
    </w:p>
    <w:p w14:paraId="42206B93" w14:textId="77777777" w:rsidR="001E7AEA" w:rsidRDefault="00C811FD" w:rsidP="001E7AEA">
      <w:pPr>
        <w:pStyle w:val="ListParagraph"/>
        <w:numPr>
          <w:ilvl w:val="0"/>
          <w:numId w:val="45"/>
        </w:numPr>
      </w:pPr>
      <w:hyperlink r:id="rId29" w:history="1">
        <w:r w:rsidR="001E7AEA" w:rsidRPr="003708A5">
          <w:rPr>
            <w:rStyle w:val="Hyperlink"/>
          </w:rPr>
          <w:t>https://nutritionj.biomedcentral.com/articles/10.1186/s12937-020-00552-w</w:t>
        </w:r>
      </w:hyperlink>
      <w:r w:rsidR="001E7AEA">
        <w:t xml:space="preserve"> </w:t>
      </w:r>
    </w:p>
    <w:p w14:paraId="2F2019F0" w14:textId="77777777" w:rsidR="00576367" w:rsidRPr="00576367" w:rsidRDefault="00576367" w:rsidP="001E7AEA"/>
    <w:p w14:paraId="1F9B2773" w14:textId="1F43733D" w:rsidR="00AA0BBE" w:rsidRDefault="00D24523" w:rsidP="00AA0BBE">
      <w:r>
        <w:t>[2]</w:t>
      </w:r>
      <w:r w:rsidR="00AA0BBE">
        <w:t>FDA How to Cut Food Waste and Maintain Food Safety</w:t>
      </w:r>
    </w:p>
    <w:p w14:paraId="26A951F8" w14:textId="77777777" w:rsidR="00444C00" w:rsidRPr="000772D8" w:rsidRDefault="00C811FD" w:rsidP="00444C00">
      <w:pPr>
        <w:pStyle w:val="ListParagraph"/>
        <w:numPr>
          <w:ilvl w:val="0"/>
          <w:numId w:val="45"/>
        </w:numPr>
      </w:pPr>
      <w:hyperlink r:id="rId30" w:history="1">
        <w:r w:rsidR="00444C00" w:rsidRPr="003708A5">
          <w:rPr>
            <w:rStyle w:val="Hyperlink"/>
          </w:rPr>
          <w:t>https://www.fda.gov/food/consumers/how-cut-food-waste-and-maintain-food-safety</w:t>
        </w:r>
      </w:hyperlink>
      <w:r w:rsidR="00444C00">
        <w:t xml:space="preserve"> </w:t>
      </w:r>
    </w:p>
    <w:p w14:paraId="286E7EE3" w14:textId="77777777" w:rsidR="006E00B0" w:rsidRPr="00576367" w:rsidRDefault="006E00B0" w:rsidP="00444C00">
      <w:pPr>
        <w:pStyle w:val="ListParagraph"/>
      </w:pPr>
    </w:p>
    <w:sectPr w:rsidR="006E00B0" w:rsidRPr="00576367" w:rsidSect="00DB652F">
      <w:footerReference w:type="default" r:id="rId31"/>
      <w:pgSz w:w="12240" w:h="15840"/>
      <w:pgMar w:top="1728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4A0AB" w14:textId="77777777" w:rsidR="00802120" w:rsidRDefault="00802120" w:rsidP="00C6554A">
      <w:pPr>
        <w:spacing w:before="0" w:after="0" w:line="240" w:lineRule="auto"/>
      </w:pPr>
      <w:r>
        <w:separator/>
      </w:r>
    </w:p>
  </w:endnote>
  <w:endnote w:type="continuationSeparator" w:id="0">
    <w:p w14:paraId="10C4FFA5" w14:textId="77777777" w:rsidR="00802120" w:rsidRDefault="0080212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F54355" w14:textId="7F59A676" w:rsidR="006E6566" w:rsidRDefault="006E656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1B02B" w14:textId="77777777" w:rsidR="00802120" w:rsidRDefault="0080212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83261C7" w14:textId="77777777" w:rsidR="00802120" w:rsidRDefault="0080212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030DF4"/>
    <w:multiLevelType w:val="hybridMultilevel"/>
    <w:tmpl w:val="FB58FB06"/>
    <w:lvl w:ilvl="0" w:tplc="BAD868E4">
      <w:start w:val="1"/>
      <w:numFmt w:val="decimal"/>
      <w:lvlText w:val="%1."/>
      <w:lvlJc w:val="left"/>
      <w:pPr>
        <w:ind w:left="720" w:hanging="360"/>
      </w:pPr>
    </w:lvl>
    <w:lvl w:ilvl="1" w:tplc="94F29ABC">
      <w:start w:val="1"/>
      <w:numFmt w:val="lowerLetter"/>
      <w:lvlText w:val="%2."/>
      <w:lvlJc w:val="left"/>
      <w:pPr>
        <w:ind w:left="1440" w:hanging="360"/>
      </w:pPr>
    </w:lvl>
    <w:lvl w:ilvl="2" w:tplc="CA98D968">
      <w:start w:val="1"/>
      <w:numFmt w:val="lowerRoman"/>
      <w:lvlText w:val="%3."/>
      <w:lvlJc w:val="right"/>
      <w:pPr>
        <w:ind w:left="2160" w:hanging="180"/>
      </w:pPr>
    </w:lvl>
    <w:lvl w:ilvl="3" w:tplc="2018C4EA">
      <w:start w:val="1"/>
      <w:numFmt w:val="decimal"/>
      <w:lvlText w:val="%4."/>
      <w:lvlJc w:val="left"/>
      <w:pPr>
        <w:ind w:left="2880" w:hanging="360"/>
      </w:pPr>
    </w:lvl>
    <w:lvl w:ilvl="4" w:tplc="E80832FA">
      <w:start w:val="1"/>
      <w:numFmt w:val="lowerLetter"/>
      <w:lvlText w:val="%5."/>
      <w:lvlJc w:val="left"/>
      <w:pPr>
        <w:ind w:left="3600" w:hanging="360"/>
      </w:pPr>
    </w:lvl>
    <w:lvl w:ilvl="5" w:tplc="FC4E0170">
      <w:start w:val="1"/>
      <w:numFmt w:val="lowerRoman"/>
      <w:lvlText w:val="%6."/>
      <w:lvlJc w:val="right"/>
      <w:pPr>
        <w:ind w:left="4320" w:hanging="180"/>
      </w:pPr>
    </w:lvl>
    <w:lvl w:ilvl="6" w:tplc="95F6AC36">
      <w:start w:val="1"/>
      <w:numFmt w:val="decimal"/>
      <w:lvlText w:val="%7."/>
      <w:lvlJc w:val="left"/>
      <w:pPr>
        <w:ind w:left="5040" w:hanging="360"/>
      </w:pPr>
    </w:lvl>
    <w:lvl w:ilvl="7" w:tplc="228E20E0">
      <w:start w:val="1"/>
      <w:numFmt w:val="lowerLetter"/>
      <w:lvlText w:val="%8."/>
      <w:lvlJc w:val="left"/>
      <w:pPr>
        <w:ind w:left="5760" w:hanging="360"/>
      </w:pPr>
    </w:lvl>
    <w:lvl w:ilvl="8" w:tplc="7E642FE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EDF397B"/>
    <w:multiLevelType w:val="hybridMultilevel"/>
    <w:tmpl w:val="EBD85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D63C48"/>
    <w:multiLevelType w:val="hybridMultilevel"/>
    <w:tmpl w:val="C0D8A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177E5F"/>
    <w:multiLevelType w:val="hybridMultilevel"/>
    <w:tmpl w:val="C4906066"/>
    <w:lvl w:ilvl="0" w:tplc="81A03F6A">
      <w:start w:val="1"/>
      <w:numFmt w:val="decimal"/>
      <w:lvlText w:val="%1."/>
      <w:lvlJc w:val="left"/>
      <w:pPr>
        <w:ind w:left="720" w:hanging="360"/>
      </w:pPr>
    </w:lvl>
    <w:lvl w:ilvl="1" w:tplc="102239DC">
      <w:start w:val="1"/>
      <w:numFmt w:val="lowerLetter"/>
      <w:lvlText w:val="%2."/>
      <w:lvlJc w:val="left"/>
      <w:pPr>
        <w:ind w:left="1440" w:hanging="360"/>
      </w:pPr>
    </w:lvl>
    <w:lvl w:ilvl="2" w:tplc="042201DA">
      <w:start w:val="1"/>
      <w:numFmt w:val="lowerRoman"/>
      <w:lvlText w:val="%3."/>
      <w:lvlJc w:val="right"/>
      <w:pPr>
        <w:ind w:left="2160" w:hanging="180"/>
      </w:pPr>
    </w:lvl>
    <w:lvl w:ilvl="3" w:tplc="7B2A9370">
      <w:start w:val="1"/>
      <w:numFmt w:val="decimal"/>
      <w:lvlText w:val="%4."/>
      <w:lvlJc w:val="left"/>
      <w:pPr>
        <w:ind w:left="2880" w:hanging="360"/>
      </w:pPr>
    </w:lvl>
    <w:lvl w:ilvl="4" w:tplc="CED65D54">
      <w:start w:val="1"/>
      <w:numFmt w:val="lowerLetter"/>
      <w:lvlText w:val="%5."/>
      <w:lvlJc w:val="left"/>
      <w:pPr>
        <w:ind w:left="3600" w:hanging="360"/>
      </w:pPr>
    </w:lvl>
    <w:lvl w:ilvl="5" w:tplc="FB62A55A">
      <w:start w:val="1"/>
      <w:numFmt w:val="lowerRoman"/>
      <w:lvlText w:val="%6."/>
      <w:lvlJc w:val="right"/>
      <w:pPr>
        <w:ind w:left="4320" w:hanging="180"/>
      </w:pPr>
    </w:lvl>
    <w:lvl w:ilvl="6" w:tplc="FD764452">
      <w:start w:val="1"/>
      <w:numFmt w:val="decimal"/>
      <w:lvlText w:val="%7."/>
      <w:lvlJc w:val="left"/>
      <w:pPr>
        <w:ind w:left="5040" w:hanging="360"/>
      </w:pPr>
    </w:lvl>
    <w:lvl w:ilvl="7" w:tplc="7CF0722C">
      <w:start w:val="1"/>
      <w:numFmt w:val="lowerLetter"/>
      <w:lvlText w:val="%8."/>
      <w:lvlJc w:val="left"/>
      <w:pPr>
        <w:ind w:left="5760" w:hanging="360"/>
      </w:pPr>
    </w:lvl>
    <w:lvl w:ilvl="8" w:tplc="9A0C45F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5A3221"/>
    <w:multiLevelType w:val="hybridMultilevel"/>
    <w:tmpl w:val="9A541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FD2E75"/>
    <w:multiLevelType w:val="hybridMultilevel"/>
    <w:tmpl w:val="E37462AE"/>
    <w:lvl w:ilvl="0" w:tplc="1EE81B4A">
      <w:start w:val="1"/>
      <w:numFmt w:val="decimal"/>
      <w:lvlText w:val="%1."/>
      <w:lvlJc w:val="left"/>
      <w:pPr>
        <w:ind w:left="720" w:hanging="360"/>
      </w:pPr>
    </w:lvl>
    <w:lvl w:ilvl="1" w:tplc="3A52BC22">
      <w:start w:val="1"/>
      <w:numFmt w:val="lowerLetter"/>
      <w:lvlText w:val="%2."/>
      <w:lvlJc w:val="left"/>
      <w:pPr>
        <w:ind w:left="1440" w:hanging="360"/>
      </w:pPr>
    </w:lvl>
    <w:lvl w:ilvl="2" w:tplc="03C4B8BC">
      <w:start w:val="1"/>
      <w:numFmt w:val="lowerRoman"/>
      <w:lvlText w:val="%3."/>
      <w:lvlJc w:val="right"/>
      <w:pPr>
        <w:ind w:left="2160" w:hanging="180"/>
      </w:pPr>
    </w:lvl>
    <w:lvl w:ilvl="3" w:tplc="A70C0C38">
      <w:start w:val="1"/>
      <w:numFmt w:val="decimal"/>
      <w:lvlText w:val="%4."/>
      <w:lvlJc w:val="left"/>
      <w:pPr>
        <w:ind w:left="2880" w:hanging="360"/>
      </w:pPr>
    </w:lvl>
    <w:lvl w:ilvl="4" w:tplc="15747800">
      <w:start w:val="1"/>
      <w:numFmt w:val="lowerLetter"/>
      <w:lvlText w:val="%5."/>
      <w:lvlJc w:val="left"/>
      <w:pPr>
        <w:ind w:left="3600" w:hanging="360"/>
      </w:pPr>
    </w:lvl>
    <w:lvl w:ilvl="5" w:tplc="0F5C96EA">
      <w:start w:val="1"/>
      <w:numFmt w:val="lowerRoman"/>
      <w:lvlText w:val="%6."/>
      <w:lvlJc w:val="right"/>
      <w:pPr>
        <w:ind w:left="4320" w:hanging="180"/>
      </w:pPr>
    </w:lvl>
    <w:lvl w:ilvl="6" w:tplc="32D69500">
      <w:start w:val="1"/>
      <w:numFmt w:val="decimal"/>
      <w:lvlText w:val="%7."/>
      <w:lvlJc w:val="left"/>
      <w:pPr>
        <w:ind w:left="5040" w:hanging="360"/>
      </w:pPr>
    </w:lvl>
    <w:lvl w:ilvl="7" w:tplc="97C01E2A">
      <w:start w:val="1"/>
      <w:numFmt w:val="lowerLetter"/>
      <w:lvlText w:val="%8."/>
      <w:lvlJc w:val="left"/>
      <w:pPr>
        <w:ind w:left="5760" w:hanging="360"/>
      </w:pPr>
    </w:lvl>
    <w:lvl w:ilvl="8" w:tplc="A29CB56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0E5A79"/>
    <w:multiLevelType w:val="hybridMultilevel"/>
    <w:tmpl w:val="44A24C5E"/>
    <w:lvl w:ilvl="0" w:tplc="389E817C">
      <w:start w:val="1"/>
      <w:numFmt w:val="decimal"/>
      <w:lvlText w:val="%1."/>
      <w:lvlJc w:val="left"/>
      <w:pPr>
        <w:ind w:left="720" w:hanging="360"/>
      </w:pPr>
    </w:lvl>
    <w:lvl w:ilvl="1" w:tplc="1946137A">
      <w:start w:val="1"/>
      <w:numFmt w:val="lowerLetter"/>
      <w:lvlText w:val="%2."/>
      <w:lvlJc w:val="left"/>
      <w:pPr>
        <w:ind w:left="1440" w:hanging="360"/>
      </w:pPr>
    </w:lvl>
    <w:lvl w:ilvl="2" w:tplc="B3429534">
      <w:start w:val="1"/>
      <w:numFmt w:val="lowerRoman"/>
      <w:lvlText w:val="%3."/>
      <w:lvlJc w:val="right"/>
      <w:pPr>
        <w:ind w:left="2160" w:hanging="180"/>
      </w:pPr>
    </w:lvl>
    <w:lvl w:ilvl="3" w:tplc="7AEAFC4E">
      <w:start w:val="1"/>
      <w:numFmt w:val="decimal"/>
      <w:lvlText w:val="%4."/>
      <w:lvlJc w:val="left"/>
      <w:pPr>
        <w:ind w:left="2880" w:hanging="360"/>
      </w:pPr>
    </w:lvl>
    <w:lvl w:ilvl="4" w:tplc="C706D090">
      <w:start w:val="1"/>
      <w:numFmt w:val="lowerLetter"/>
      <w:lvlText w:val="%5."/>
      <w:lvlJc w:val="left"/>
      <w:pPr>
        <w:ind w:left="3600" w:hanging="360"/>
      </w:pPr>
    </w:lvl>
    <w:lvl w:ilvl="5" w:tplc="D87CB748">
      <w:start w:val="1"/>
      <w:numFmt w:val="lowerRoman"/>
      <w:lvlText w:val="%6."/>
      <w:lvlJc w:val="right"/>
      <w:pPr>
        <w:ind w:left="4320" w:hanging="180"/>
      </w:pPr>
    </w:lvl>
    <w:lvl w:ilvl="6" w:tplc="ED7AED98">
      <w:start w:val="1"/>
      <w:numFmt w:val="decimal"/>
      <w:lvlText w:val="%7."/>
      <w:lvlJc w:val="left"/>
      <w:pPr>
        <w:ind w:left="5040" w:hanging="360"/>
      </w:pPr>
    </w:lvl>
    <w:lvl w:ilvl="7" w:tplc="6C742684">
      <w:start w:val="1"/>
      <w:numFmt w:val="lowerLetter"/>
      <w:lvlText w:val="%8."/>
      <w:lvlJc w:val="left"/>
      <w:pPr>
        <w:ind w:left="5760" w:hanging="360"/>
      </w:pPr>
    </w:lvl>
    <w:lvl w:ilvl="8" w:tplc="FEFCB38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1A4F26"/>
    <w:multiLevelType w:val="hybridMultilevel"/>
    <w:tmpl w:val="C0FC1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5B32E7"/>
    <w:multiLevelType w:val="hybridMultilevel"/>
    <w:tmpl w:val="0478E152"/>
    <w:lvl w:ilvl="0" w:tplc="957E94D0">
      <w:start w:val="1"/>
      <w:numFmt w:val="decimal"/>
      <w:lvlText w:val="%1."/>
      <w:lvlJc w:val="left"/>
      <w:pPr>
        <w:ind w:left="720" w:hanging="360"/>
      </w:pPr>
    </w:lvl>
    <w:lvl w:ilvl="1" w:tplc="555ACF6A">
      <w:start w:val="1"/>
      <w:numFmt w:val="lowerLetter"/>
      <w:lvlText w:val="%2."/>
      <w:lvlJc w:val="left"/>
      <w:pPr>
        <w:ind w:left="1440" w:hanging="360"/>
      </w:pPr>
    </w:lvl>
    <w:lvl w:ilvl="2" w:tplc="A5762452">
      <w:start w:val="1"/>
      <w:numFmt w:val="lowerRoman"/>
      <w:lvlText w:val="%3."/>
      <w:lvlJc w:val="right"/>
      <w:pPr>
        <w:ind w:left="2160" w:hanging="180"/>
      </w:pPr>
    </w:lvl>
    <w:lvl w:ilvl="3" w:tplc="AB24206C">
      <w:start w:val="1"/>
      <w:numFmt w:val="decimal"/>
      <w:lvlText w:val="%4."/>
      <w:lvlJc w:val="left"/>
      <w:pPr>
        <w:ind w:left="2880" w:hanging="360"/>
      </w:pPr>
    </w:lvl>
    <w:lvl w:ilvl="4" w:tplc="3558C838">
      <w:start w:val="1"/>
      <w:numFmt w:val="lowerLetter"/>
      <w:lvlText w:val="%5."/>
      <w:lvlJc w:val="left"/>
      <w:pPr>
        <w:ind w:left="3600" w:hanging="360"/>
      </w:pPr>
    </w:lvl>
    <w:lvl w:ilvl="5" w:tplc="A268E3B6">
      <w:start w:val="1"/>
      <w:numFmt w:val="lowerRoman"/>
      <w:lvlText w:val="%6."/>
      <w:lvlJc w:val="right"/>
      <w:pPr>
        <w:ind w:left="4320" w:hanging="180"/>
      </w:pPr>
    </w:lvl>
    <w:lvl w:ilvl="6" w:tplc="4F025DCC">
      <w:start w:val="1"/>
      <w:numFmt w:val="decimal"/>
      <w:lvlText w:val="%7."/>
      <w:lvlJc w:val="left"/>
      <w:pPr>
        <w:ind w:left="5040" w:hanging="360"/>
      </w:pPr>
    </w:lvl>
    <w:lvl w:ilvl="7" w:tplc="E7264506">
      <w:start w:val="1"/>
      <w:numFmt w:val="lowerLetter"/>
      <w:lvlText w:val="%8."/>
      <w:lvlJc w:val="left"/>
      <w:pPr>
        <w:ind w:left="5760" w:hanging="360"/>
      </w:pPr>
    </w:lvl>
    <w:lvl w:ilvl="8" w:tplc="64B010A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E79E3"/>
    <w:multiLevelType w:val="hybridMultilevel"/>
    <w:tmpl w:val="8F6EFA40"/>
    <w:lvl w:ilvl="0" w:tplc="18444FE4">
      <w:start w:val="1"/>
      <w:numFmt w:val="decimal"/>
      <w:lvlText w:val="%1."/>
      <w:lvlJc w:val="left"/>
      <w:pPr>
        <w:ind w:left="720" w:hanging="360"/>
      </w:pPr>
    </w:lvl>
    <w:lvl w:ilvl="1" w:tplc="595477C6">
      <w:start w:val="1"/>
      <w:numFmt w:val="lowerLetter"/>
      <w:lvlText w:val="%2."/>
      <w:lvlJc w:val="left"/>
      <w:pPr>
        <w:ind w:left="1440" w:hanging="360"/>
      </w:pPr>
    </w:lvl>
    <w:lvl w:ilvl="2" w:tplc="591E68BA">
      <w:start w:val="1"/>
      <w:numFmt w:val="lowerRoman"/>
      <w:lvlText w:val="%3."/>
      <w:lvlJc w:val="right"/>
      <w:pPr>
        <w:ind w:left="2160" w:hanging="180"/>
      </w:pPr>
    </w:lvl>
    <w:lvl w:ilvl="3" w:tplc="1570D2D0">
      <w:start w:val="1"/>
      <w:numFmt w:val="decimal"/>
      <w:lvlText w:val="%4."/>
      <w:lvlJc w:val="left"/>
      <w:pPr>
        <w:ind w:left="2880" w:hanging="360"/>
      </w:pPr>
    </w:lvl>
    <w:lvl w:ilvl="4" w:tplc="F36C0E02">
      <w:start w:val="1"/>
      <w:numFmt w:val="lowerLetter"/>
      <w:lvlText w:val="%5."/>
      <w:lvlJc w:val="left"/>
      <w:pPr>
        <w:ind w:left="3600" w:hanging="360"/>
      </w:pPr>
    </w:lvl>
    <w:lvl w:ilvl="5" w:tplc="C10091B2">
      <w:start w:val="1"/>
      <w:numFmt w:val="lowerRoman"/>
      <w:lvlText w:val="%6."/>
      <w:lvlJc w:val="right"/>
      <w:pPr>
        <w:ind w:left="4320" w:hanging="180"/>
      </w:pPr>
    </w:lvl>
    <w:lvl w:ilvl="6" w:tplc="E6F86910">
      <w:start w:val="1"/>
      <w:numFmt w:val="decimal"/>
      <w:lvlText w:val="%7."/>
      <w:lvlJc w:val="left"/>
      <w:pPr>
        <w:ind w:left="5040" w:hanging="360"/>
      </w:pPr>
    </w:lvl>
    <w:lvl w:ilvl="7" w:tplc="10A270B6">
      <w:start w:val="1"/>
      <w:numFmt w:val="lowerLetter"/>
      <w:lvlText w:val="%8."/>
      <w:lvlJc w:val="left"/>
      <w:pPr>
        <w:ind w:left="5760" w:hanging="360"/>
      </w:pPr>
    </w:lvl>
    <w:lvl w:ilvl="8" w:tplc="8C4811A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E73102"/>
    <w:multiLevelType w:val="hybridMultilevel"/>
    <w:tmpl w:val="C7D49C1A"/>
    <w:lvl w:ilvl="0" w:tplc="24FE7D60">
      <w:start w:val="1"/>
      <w:numFmt w:val="decimal"/>
      <w:lvlText w:val="%1."/>
      <w:lvlJc w:val="left"/>
      <w:pPr>
        <w:ind w:left="720" w:hanging="360"/>
      </w:pPr>
    </w:lvl>
    <w:lvl w:ilvl="1" w:tplc="5418B70C">
      <w:start w:val="1"/>
      <w:numFmt w:val="lowerLetter"/>
      <w:lvlText w:val="%2."/>
      <w:lvlJc w:val="left"/>
      <w:pPr>
        <w:ind w:left="1440" w:hanging="360"/>
      </w:pPr>
    </w:lvl>
    <w:lvl w:ilvl="2" w:tplc="CDBA15F0">
      <w:start w:val="1"/>
      <w:numFmt w:val="lowerRoman"/>
      <w:lvlText w:val="%3."/>
      <w:lvlJc w:val="right"/>
      <w:pPr>
        <w:ind w:left="2160" w:hanging="180"/>
      </w:pPr>
    </w:lvl>
    <w:lvl w:ilvl="3" w:tplc="204EA3F6">
      <w:start w:val="1"/>
      <w:numFmt w:val="decimal"/>
      <w:lvlText w:val="%4."/>
      <w:lvlJc w:val="left"/>
      <w:pPr>
        <w:ind w:left="2880" w:hanging="360"/>
      </w:pPr>
    </w:lvl>
    <w:lvl w:ilvl="4" w:tplc="C34605F6">
      <w:start w:val="1"/>
      <w:numFmt w:val="lowerLetter"/>
      <w:lvlText w:val="%5."/>
      <w:lvlJc w:val="left"/>
      <w:pPr>
        <w:ind w:left="3600" w:hanging="360"/>
      </w:pPr>
    </w:lvl>
    <w:lvl w:ilvl="5" w:tplc="16005A5A">
      <w:start w:val="1"/>
      <w:numFmt w:val="lowerRoman"/>
      <w:lvlText w:val="%6."/>
      <w:lvlJc w:val="right"/>
      <w:pPr>
        <w:ind w:left="4320" w:hanging="180"/>
      </w:pPr>
    </w:lvl>
    <w:lvl w:ilvl="6" w:tplc="904C3680">
      <w:start w:val="1"/>
      <w:numFmt w:val="decimal"/>
      <w:lvlText w:val="%7."/>
      <w:lvlJc w:val="left"/>
      <w:pPr>
        <w:ind w:left="5040" w:hanging="360"/>
      </w:pPr>
    </w:lvl>
    <w:lvl w:ilvl="7" w:tplc="5D702D5E">
      <w:start w:val="1"/>
      <w:numFmt w:val="lowerLetter"/>
      <w:lvlText w:val="%8."/>
      <w:lvlJc w:val="left"/>
      <w:pPr>
        <w:ind w:left="5760" w:hanging="360"/>
      </w:pPr>
    </w:lvl>
    <w:lvl w:ilvl="8" w:tplc="CFD6022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36309"/>
    <w:multiLevelType w:val="hybridMultilevel"/>
    <w:tmpl w:val="FD8230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60218"/>
    <w:multiLevelType w:val="hybridMultilevel"/>
    <w:tmpl w:val="20A6FE9E"/>
    <w:lvl w:ilvl="0" w:tplc="8FD2F9B4">
      <w:start w:val="1"/>
      <w:numFmt w:val="decimal"/>
      <w:lvlText w:val="%1."/>
      <w:lvlJc w:val="left"/>
      <w:pPr>
        <w:ind w:left="720" w:hanging="360"/>
      </w:pPr>
    </w:lvl>
    <w:lvl w:ilvl="1" w:tplc="FBFC74DE">
      <w:start w:val="1"/>
      <w:numFmt w:val="lowerLetter"/>
      <w:lvlText w:val="%2."/>
      <w:lvlJc w:val="left"/>
      <w:pPr>
        <w:ind w:left="1440" w:hanging="360"/>
      </w:pPr>
    </w:lvl>
    <w:lvl w:ilvl="2" w:tplc="F34E98E4">
      <w:start w:val="1"/>
      <w:numFmt w:val="lowerRoman"/>
      <w:lvlText w:val="%3."/>
      <w:lvlJc w:val="right"/>
      <w:pPr>
        <w:ind w:left="2160" w:hanging="180"/>
      </w:pPr>
    </w:lvl>
    <w:lvl w:ilvl="3" w:tplc="D25491F0">
      <w:start w:val="1"/>
      <w:numFmt w:val="decimal"/>
      <w:lvlText w:val="%4."/>
      <w:lvlJc w:val="left"/>
      <w:pPr>
        <w:ind w:left="2880" w:hanging="360"/>
      </w:pPr>
    </w:lvl>
    <w:lvl w:ilvl="4" w:tplc="499C3A46">
      <w:start w:val="1"/>
      <w:numFmt w:val="lowerLetter"/>
      <w:lvlText w:val="%5."/>
      <w:lvlJc w:val="left"/>
      <w:pPr>
        <w:ind w:left="3600" w:hanging="360"/>
      </w:pPr>
    </w:lvl>
    <w:lvl w:ilvl="5" w:tplc="E98AF406">
      <w:start w:val="1"/>
      <w:numFmt w:val="lowerRoman"/>
      <w:lvlText w:val="%6."/>
      <w:lvlJc w:val="right"/>
      <w:pPr>
        <w:ind w:left="4320" w:hanging="180"/>
      </w:pPr>
    </w:lvl>
    <w:lvl w:ilvl="6" w:tplc="1486C580">
      <w:start w:val="1"/>
      <w:numFmt w:val="decimal"/>
      <w:lvlText w:val="%7."/>
      <w:lvlJc w:val="left"/>
      <w:pPr>
        <w:ind w:left="5040" w:hanging="360"/>
      </w:pPr>
    </w:lvl>
    <w:lvl w:ilvl="7" w:tplc="66BA7F7C">
      <w:start w:val="1"/>
      <w:numFmt w:val="lowerLetter"/>
      <w:lvlText w:val="%8."/>
      <w:lvlJc w:val="left"/>
      <w:pPr>
        <w:ind w:left="5760" w:hanging="360"/>
      </w:pPr>
    </w:lvl>
    <w:lvl w:ilvl="8" w:tplc="2878123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D4651C"/>
    <w:multiLevelType w:val="hybridMultilevel"/>
    <w:tmpl w:val="74B85742"/>
    <w:lvl w:ilvl="0" w:tplc="F06639F0">
      <w:start w:val="1"/>
      <w:numFmt w:val="decimal"/>
      <w:lvlText w:val="%1."/>
      <w:lvlJc w:val="left"/>
      <w:pPr>
        <w:ind w:left="720" w:hanging="360"/>
      </w:pPr>
    </w:lvl>
    <w:lvl w:ilvl="1" w:tplc="2FA66FC8">
      <w:start w:val="1"/>
      <w:numFmt w:val="lowerLetter"/>
      <w:lvlText w:val="%2."/>
      <w:lvlJc w:val="left"/>
      <w:pPr>
        <w:ind w:left="1440" w:hanging="360"/>
      </w:pPr>
    </w:lvl>
    <w:lvl w:ilvl="2" w:tplc="B94C52DC">
      <w:start w:val="1"/>
      <w:numFmt w:val="lowerRoman"/>
      <w:lvlText w:val="%3."/>
      <w:lvlJc w:val="right"/>
      <w:pPr>
        <w:ind w:left="2160" w:hanging="180"/>
      </w:pPr>
    </w:lvl>
    <w:lvl w:ilvl="3" w:tplc="34948E0C">
      <w:start w:val="1"/>
      <w:numFmt w:val="decimal"/>
      <w:lvlText w:val="%4."/>
      <w:lvlJc w:val="left"/>
      <w:pPr>
        <w:ind w:left="2880" w:hanging="360"/>
      </w:pPr>
    </w:lvl>
    <w:lvl w:ilvl="4" w:tplc="D93C6240">
      <w:start w:val="1"/>
      <w:numFmt w:val="lowerLetter"/>
      <w:lvlText w:val="%5."/>
      <w:lvlJc w:val="left"/>
      <w:pPr>
        <w:ind w:left="3600" w:hanging="360"/>
      </w:pPr>
    </w:lvl>
    <w:lvl w:ilvl="5" w:tplc="BDB418B2">
      <w:start w:val="1"/>
      <w:numFmt w:val="lowerRoman"/>
      <w:lvlText w:val="%6."/>
      <w:lvlJc w:val="right"/>
      <w:pPr>
        <w:ind w:left="4320" w:hanging="180"/>
      </w:pPr>
    </w:lvl>
    <w:lvl w:ilvl="6" w:tplc="AD5ADF6C">
      <w:start w:val="1"/>
      <w:numFmt w:val="decimal"/>
      <w:lvlText w:val="%7."/>
      <w:lvlJc w:val="left"/>
      <w:pPr>
        <w:ind w:left="5040" w:hanging="360"/>
      </w:pPr>
    </w:lvl>
    <w:lvl w:ilvl="7" w:tplc="F5649428">
      <w:start w:val="1"/>
      <w:numFmt w:val="lowerLetter"/>
      <w:lvlText w:val="%8."/>
      <w:lvlJc w:val="left"/>
      <w:pPr>
        <w:ind w:left="5760" w:hanging="360"/>
      </w:pPr>
    </w:lvl>
    <w:lvl w:ilvl="8" w:tplc="260860B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7C1BA6"/>
    <w:multiLevelType w:val="hybridMultilevel"/>
    <w:tmpl w:val="C9BA8B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5E157C7"/>
    <w:multiLevelType w:val="hybridMultilevel"/>
    <w:tmpl w:val="6082D254"/>
    <w:lvl w:ilvl="0" w:tplc="82824D80">
      <w:start w:val="1"/>
      <w:numFmt w:val="decimal"/>
      <w:lvlText w:val="%1."/>
      <w:lvlJc w:val="left"/>
      <w:pPr>
        <w:ind w:left="720" w:hanging="360"/>
      </w:pPr>
    </w:lvl>
    <w:lvl w:ilvl="1" w:tplc="A356B4FC">
      <w:start w:val="1"/>
      <w:numFmt w:val="lowerLetter"/>
      <w:lvlText w:val="%2."/>
      <w:lvlJc w:val="left"/>
      <w:pPr>
        <w:ind w:left="1440" w:hanging="360"/>
      </w:pPr>
    </w:lvl>
    <w:lvl w:ilvl="2" w:tplc="C6564968">
      <w:start w:val="1"/>
      <w:numFmt w:val="lowerRoman"/>
      <w:lvlText w:val="%3."/>
      <w:lvlJc w:val="right"/>
      <w:pPr>
        <w:ind w:left="2160" w:hanging="180"/>
      </w:pPr>
    </w:lvl>
    <w:lvl w:ilvl="3" w:tplc="8D72C66A">
      <w:start w:val="1"/>
      <w:numFmt w:val="decimal"/>
      <w:lvlText w:val="%4."/>
      <w:lvlJc w:val="left"/>
      <w:pPr>
        <w:ind w:left="2880" w:hanging="360"/>
      </w:pPr>
    </w:lvl>
    <w:lvl w:ilvl="4" w:tplc="509E1DE2">
      <w:start w:val="1"/>
      <w:numFmt w:val="lowerLetter"/>
      <w:lvlText w:val="%5."/>
      <w:lvlJc w:val="left"/>
      <w:pPr>
        <w:ind w:left="3600" w:hanging="360"/>
      </w:pPr>
    </w:lvl>
    <w:lvl w:ilvl="5" w:tplc="DB029DAA">
      <w:start w:val="1"/>
      <w:numFmt w:val="lowerRoman"/>
      <w:lvlText w:val="%6."/>
      <w:lvlJc w:val="right"/>
      <w:pPr>
        <w:ind w:left="4320" w:hanging="180"/>
      </w:pPr>
    </w:lvl>
    <w:lvl w:ilvl="6" w:tplc="21D2D48C">
      <w:start w:val="1"/>
      <w:numFmt w:val="decimal"/>
      <w:lvlText w:val="%7."/>
      <w:lvlJc w:val="left"/>
      <w:pPr>
        <w:ind w:left="5040" w:hanging="360"/>
      </w:pPr>
    </w:lvl>
    <w:lvl w:ilvl="7" w:tplc="7D105730">
      <w:start w:val="1"/>
      <w:numFmt w:val="lowerLetter"/>
      <w:lvlText w:val="%8."/>
      <w:lvlJc w:val="left"/>
      <w:pPr>
        <w:ind w:left="5760" w:hanging="360"/>
      </w:pPr>
    </w:lvl>
    <w:lvl w:ilvl="8" w:tplc="665C702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6877A7"/>
    <w:multiLevelType w:val="hybridMultilevel"/>
    <w:tmpl w:val="446A2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DA0D22"/>
    <w:multiLevelType w:val="hybridMultilevel"/>
    <w:tmpl w:val="287EE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044085"/>
    <w:multiLevelType w:val="hybridMultilevel"/>
    <w:tmpl w:val="F676C57C"/>
    <w:lvl w:ilvl="0" w:tplc="B9DCB1D4">
      <w:start w:val="1"/>
      <w:numFmt w:val="decimal"/>
      <w:lvlText w:val="%1."/>
      <w:lvlJc w:val="left"/>
      <w:pPr>
        <w:ind w:left="720" w:hanging="360"/>
      </w:pPr>
    </w:lvl>
    <w:lvl w:ilvl="1" w:tplc="96D853F0">
      <w:start w:val="1"/>
      <w:numFmt w:val="lowerLetter"/>
      <w:lvlText w:val="%2."/>
      <w:lvlJc w:val="left"/>
      <w:pPr>
        <w:ind w:left="1440" w:hanging="360"/>
      </w:pPr>
    </w:lvl>
    <w:lvl w:ilvl="2" w:tplc="7D860C92">
      <w:start w:val="1"/>
      <w:numFmt w:val="lowerRoman"/>
      <w:lvlText w:val="%3."/>
      <w:lvlJc w:val="right"/>
      <w:pPr>
        <w:ind w:left="2160" w:hanging="180"/>
      </w:pPr>
    </w:lvl>
    <w:lvl w:ilvl="3" w:tplc="B172DD84">
      <w:start w:val="1"/>
      <w:numFmt w:val="decimal"/>
      <w:lvlText w:val="%4."/>
      <w:lvlJc w:val="left"/>
      <w:pPr>
        <w:ind w:left="2880" w:hanging="360"/>
      </w:pPr>
    </w:lvl>
    <w:lvl w:ilvl="4" w:tplc="939C5F96">
      <w:start w:val="1"/>
      <w:numFmt w:val="lowerLetter"/>
      <w:lvlText w:val="%5."/>
      <w:lvlJc w:val="left"/>
      <w:pPr>
        <w:ind w:left="3600" w:hanging="360"/>
      </w:pPr>
    </w:lvl>
    <w:lvl w:ilvl="5" w:tplc="77764FE6">
      <w:start w:val="1"/>
      <w:numFmt w:val="lowerRoman"/>
      <w:lvlText w:val="%6."/>
      <w:lvlJc w:val="right"/>
      <w:pPr>
        <w:ind w:left="4320" w:hanging="180"/>
      </w:pPr>
    </w:lvl>
    <w:lvl w:ilvl="6" w:tplc="82486A36">
      <w:start w:val="1"/>
      <w:numFmt w:val="decimal"/>
      <w:lvlText w:val="%7."/>
      <w:lvlJc w:val="left"/>
      <w:pPr>
        <w:ind w:left="5040" w:hanging="360"/>
      </w:pPr>
    </w:lvl>
    <w:lvl w:ilvl="7" w:tplc="2DB61598">
      <w:start w:val="1"/>
      <w:numFmt w:val="lowerLetter"/>
      <w:lvlText w:val="%8."/>
      <w:lvlJc w:val="left"/>
      <w:pPr>
        <w:ind w:left="5760" w:hanging="360"/>
      </w:pPr>
    </w:lvl>
    <w:lvl w:ilvl="8" w:tplc="DEC24B8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095F9A"/>
    <w:multiLevelType w:val="hybridMultilevel"/>
    <w:tmpl w:val="CEAE8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616414"/>
    <w:multiLevelType w:val="hybridMultilevel"/>
    <w:tmpl w:val="632C1416"/>
    <w:lvl w:ilvl="0" w:tplc="FD58E6FC">
      <w:start w:val="1"/>
      <w:numFmt w:val="decimal"/>
      <w:lvlText w:val="%1."/>
      <w:lvlJc w:val="left"/>
      <w:pPr>
        <w:ind w:left="720" w:hanging="360"/>
      </w:pPr>
    </w:lvl>
    <w:lvl w:ilvl="1" w:tplc="D10684B4">
      <w:start w:val="1"/>
      <w:numFmt w:val="lowerLetter"/>
      <w:lvlText w:val="%2."/>
      <w:lvlJc w:val="left"/>
      <w:pPr>
        <w:ind w:left="1440" w:hanging="360"/>
      </w:pPr>
    </w:lvl>
    <w:lvl w:ilvl="2" w:tplc="5FFE1464">
      <w:start w:val="1"/>
      <w:numFmt w:val="lowerRoman"/>
      <w:lvlText w:val="%3."/>
      <w:lvlJc w:val="right"/>
      <w:pPr>
        <w:ind w:left="2160" w:hanging="180"/>
      </w:pPr>
    </w:lvl>
    <w:lvl w:ilvl="3" w:tplc="98604B1E">
      <w:start w:val="1"/>
      <w:numFmt w:val="decimal"/>
      <w:lvlText w:val="%4."/>
      <w:lvlJc w:val="left"/>
      <w:pPr>
        <w:ind w:left="2880" w:hanging="360"/>
      </w:pPr>
    </w:lvl>
    <w:lvl w:ilvl="4" w:tplc="30A6AFA8">
      <w:start w:val="1"/>
      <w:numFmt w:val="lowerLetter"/>
      <w:lvlText w:val="%5."/>
      <w:lvlJc w:val="left"/>
      <w:pPr>
        <w:ind w:left="3600" w:hanging="360"/>
      </w:pPr>
    </w:lvl>
    <w:lvl w:ilvl="5" w:tplc="3BCED3BC">
      <w:start w:val="1"/>
      <w:numFmt w:val="lowerRoman"/>
      <w:lvlText w:val="%6."/>
      <w:lvlJc w:val="right"/>
      <w:pPr>
        <w:ind w:left="4320" w:hanging="180"/>
      </w:pPr>
    </w:lvl>
    <w:lvl w:ilvl="6" w:tplc="6A8E54EC">
      <w:start w:val="1"/>
      <w:numFmt w:val="decimal"/>
      <w:lvlText w:val="%7."/>
      <w:lvlJc w:val="left"/>
      <w:pPr>
        <w:ind w:left="5040" w:hanging="360"/>
      </w:pPr>
    </w:lvl>
    <w:lvl w:ilvl="7" w:tplc="587ADA22">
      <w:start w:val="1"/>
      <w:numFmt w:val="lowerLetter"/>
      <w:lvlText w:val="%8."/>
      <w:lvlJc w:val="left"/>
      <w:pPr>
        <w:ind w:left="5760" w:hanging="360"/>
      </w:pPr>
    </w:lvl>
    <w:lvl w:ilvl="8" w:tplc="C262E61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376560"/>
    <w:multiLevelType w:val="hybridMultilevel"/>
    <w:tmpl w:val="A9A8FEAE"/>
    <w:lvl w:ilvl="0" w:tplc="06786BD2">
      <w:start w:val="1"/>
      <w:numFmt w:val="decimal"/>
      <w:lvlText w:val="%1."/>
      <w:lvlJc w:val="left"/>
      <w:pPr>
        <w:ind w:left="720" w:hanging="360"/>
      </w:pPr>
    </w:lvl>
    <w:lvl w:ilvl="1" w:tplc="C3D689BA">
      <w:start w:val="1"/>
      <w:numFmt w:val="lowerLetter"/>
      <w:lvlText w:val="%2."/>
      <w:lvlJc w:val="left"/>
      <w:pPr>
        <w:ind w:left="1440" w:hanging="360"/>
      </w:pPr>
    </w:lvl>
    <w:lvl w:ilvl="2" w:tplc="37A628C2">
      <w:start w:val="1"/>
      <w:numFmt w:val="lowerRoman"/>
      <w:lvlText w:val="%3."/>
      <w:lvlJc w:val="right"/>
      <w:pPr>
        <w:ind w:left="2160" w:hanging="180"/>
      </w:pPr>
    </w:lvl>
    <w:lvl w:ilvl="3" w:tplc="E514B520">
      <w:start w:val="1"/>
      <w:numFmt w:val="decimal"/>
      <w:lvlText w:val="%4."/>
      <w:lvlJc w:val="left"/>
      <w:pPr>
        <w:ind w:left="2880" w:hanging="360"/>
      </w:pPr>
    </w:lvl>
    <w:lvl w:ilvl="4" w:tplc="025CBD38">
      <w:start w:val="1"/>
      <w:numFmt w:val="lowerLetter"/>
      <w:lvlText w:val="%5."/>
      <w:lvlJc w:val="left"/>
      <w:pPr>
        <w:ind w:left="3600" w:hanging="360"/>
      </w:pPr>
    </w:lvl>
    <w:lvl w:ilvl="5" w:tplc="80A6E072">
      <w:start w:val="1"/>
      <w:numFmt w:val="lowerRoman"/>
      <w:lvlText w:val="%6."/>
      <w:lvlJc w:val="right"/>
      <w:pPr>
        <w:ind w:left="4320" w:hanging="180"/>
      </w:pPr>
    </w:lvl>
    <w:lvl w:ilvl="6" w:tplc="35324298">
      <w:start w:val="1"/>
      <w:numFmt w:val="decimal"/>
      <w:lvlText w:val="%7."/>
      <w:lvlJc w:val="left"/>
      <w:pPr>
        <w:ind w:left="5040" w:hanging="360"/>
      </w:pPr>
    </w:lvl>
    <w:lvl w:ilvl="7" w:tplc="468E0C94">
      <w:start w:val="1"/>
      <w:numFmt w:val="lowerLetter"/>
      <w:lvlText w:val="%8."/>
      <w:lvlJc w:val="left"/>
      <w:pPr>
        <w:ind w:left="5760" w:hanging="360"/>
      </w:pPr>
    </w:lvl>
    <w:lvl w:ilvl="8" w:tplc="09020374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C922E2"/>
    <w:multiLevelType w:val="hybridMultilevel"/>
    <w:tmpl w:val="D332C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467454"/>
    <w:multiLevelType w:val="hybridMultilevel"/>
    <w:tmpl w:val="2408A026"/>
    <w:lvl w:ilvl="0" w:tplc="74D22986">
      <w:start w:val="1"/>
      <w:numFmt w:val="decimal"/>
      <w:lvlText w:val="%1."/>
      <w:lvlJc w:val="left"/>
      <w:pPr>
        <w:ind w:left="720" w:hanging="360"/>
      </w:pPr>
    </w:lvl>
    <w:lvl w:ilvl="1" w:tplc="63B8F33C">
      <w:start w:val="1"/>
      <w:numFmt w:val="lowerLetter"/>
      <w:lvlText w:val="%2."/>
      <w:lvlJc w:val="left"/>
      <w:pPr>
        <w:ind w:left="1440" w:hanging="360"/>
      </w:pPr>
    </w:lvl>
    <w:lvl w:ilvl="2" w:tplc="0DFA710A">
      <w:start w:val="1"/>
      <w:numFmt w:val="lowerRoman"/>
      <w:lvlText w:val="%3."/>
      <w:lvlJc w:val="right"/>
      <w:pPr>
        <w:ind w:left="2160" w:hanging="180"/>
      </w:pPr>
    </w:lvl>
    <w:lvl w:ilvl="3" w:tplc="2E2CB278">
      <w:start w:val="1"/>
      <w:numFmt w:val="decimal"/>
      <w:lvlText w:val="%4."/>
      <w:lvlJc w:val="left"/>
      <w:pPr>
        <w:ind w:left="2880" w:hanging="360"/>
      </w:pPr>
    </w:lvl>
    <w:lvl w:ilvl="4" w:tplc="19982470">
      <w:start w:val="1"/>
      <w:numFmt w:val="lowerLetter"/>
      <w:lvlText w:val="%5."/>
      <w:lvlJc w:val="left"/>
      <w:pPr>
        <w:ind w:left="3600" w:hanging="360"/>
      </w:pPr>
    </w:lvl>
    <w:lvl w:ilvl="5" w:tplc="60FC3B20">
      <w:start w:val="1"/>
      <w:numFmt w:val="lowerRoman"/>
      <w:lvlText w:val="%6."/>
      <w:lvlJc w:val="right"/>
      <w:pPr>
        <w:ind w:left="4320" w:hanging="180"/>
      </w:pPr>
    </w:lvl>
    <w:lvl w:ilvl="6" w:tplc="9B86F280">
      <w:start w:val="1"/>
      <w:numFmt w:val="decimal"/>
      <w:lvlText w:val="%7."/>
      <w:lvlJc w:val="left"/>
      <w:pPr>
        <w:ind w:left="5040" w:hanging="360"/>
      </w:pPr>
    </w:lvl>
    <w:lvl w:ilvl="7" w:tplc="9A8689A8">
      <w:start w:val="1"/>
      <w:numFmt w:val="lowerLetter"/>
      <w:lvlText w:val="%8."/>
      <w:lvlJc w:val="left"/>
      <w:pPr>
        <w:ind w:left="5760" w:hanging="360"/>
      </w:pPr>
    </w:lvl>
    <w:lvl w:ilvl="8" w:tplc="647AF5D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226E09"/>
    <w:multiLevelType w:val="hybridMultilevel"/>
    <w:tmpl w:val="2D6A8380"/>
    <w:lvl w:ilvl="0" w:tplc="334AED5C">
      <w:start w:val="1"/>
      <w:numFmt w:val="decimal"/>
      <w:lvlText w:val="%1."/>
      <w:lvlJc w:val="left"/>
      <w:pPr>
        <w:ind w:left="720" w:hanging="360"/>
      </w:pPr>
    </w:lvl>
    <w:lvl w:ilvl="1" w:tplc="7A22D11A">
      <w:start w:val="1"/>
      <w:numFmt w:val="lowerLetter"/>
      <w:lvlText w:val="%2."/>
      <w:lvlJc w:val="left"/>
      <w:pPr>
        <w:ind w:left="1440" w:hanging="360"/>
      </w:pPr>
    </w:lvl>
    <w:lvl w:ilvl="2" w:tplc="933E1EDC">
      <w:start w:val="1"/>
      <w:numFmt w:val="lowerRoman"/>
      <w:lvlText w:val="%3."/>
      <w:lvlJc w:val="right"/>
      <w:pPr>
        <w:ind w:left="2160" w:hanging="180"/>
      </w:pPr>
    </w:lvl>
    <w:lvl w:ilvl="3" w:tplc="32BE1D02">
      <w:start w:val="1"/>
      <w:numFmt w:val="decimal"/>
      <w:lvlText w:val="%4."/>
      <w:lvlJc w:val="left"/>
      <w:pPr>
        <w:ind w:left="2880" w:hanging="360"/>
      </w:pPr>
    </w:lvl>
    <w:lvl w:ilvl="4" w:tplc="4CD26F04">
      <w:start w:val="1"/>
      <w:numFmt w:val="lowerLetter"/>
      <w:lvlText w:val="%5."/>
      <w:lvlJc w:val="left"/>
      <w:pPr>
        <w:ind w:left="3600" w:hanging="360"/>
      </w:pPr>
    </w:lvl>
    <w:lvl w:ilvl="5" w:tplc="8ACC3AE6">
      <w:start w:val="1"/>
      <w:numFmt w:val="lowerRoman"/>
      <w:lvlText w:val="%6."/>
      <w:lvlJc w:val="right"/>
      <w:pPr>
        <w:ind w:left="4320" w:hanging="180"/>
      </w:pPr>
    </w:lvl>
    <w:lvl w:ilvl="6" w:tplc="F6ACBDF8">
      <w:start w:val="1"/>
      <w:numFmt w:val="decimal"/>
      <w:lvlText w:val="%7."/>
      <w:lvlJc w:val="left"/>
      <w:pPr>
        <w:ind w:left="5040" w:hanging="360"/>
      </w:pPr>
    </w:lvl>
    <w:lvl w:ilvl="7" w:tplc="7F929EEC">
      <w:start w:val="1"/>
      <w:numFmt w:val="lowerLetter"/>
      <w:lvlText w:val="%8."/>
      <w:lvlJc w:val="left"/>
      <w:pPr>
        <w:ind w:left="5760" w:hanging="360"/>
      </w:pPr>
    </w:lvl>
    <w:lvl w:ilvl="8" w:tplc="5EB0FF82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A24FDE"/>
    <w:multiLevelType w:val="hybridMultilevel"/>
    <w:tmpl w:val="6D5CCB60"/>
    <w:lvl w:ilvl="0" w:tplc="BDB2FAB2">
      <w:start w:val="1"/>
      <w:numFmt w:val="decimal"/>
      <w:lvlText w:val="%1."/>
      <w:lvlJc w:val="left"/>
      <w:pPr>
        <w:ind w:left="720" w:hanging="360"/>
      </w:pPr>
    </w:lvl>
    <w:lvl w:ilvl="1" w:tplc="20D00D28">
      <w:start w:val="1"/>
      <w:numFmt w:val="lowerLetter"/>
      <w:lvlText w:val="%2."/>
      <w:lvlJc w:val="left"/>
      <w:pPr>
        <w:ind w:left="1440" w:hanging="360"/>
      </w:pPr>
    </w:lvl>
    <w:lvl w:ilvl="2" w:tplc="07AC8E54">
      <w:start w:val="1"/>
      <w:numFmt w:val="lowerRoman"/>
      <w:lvlText w:val="%3."/>
      <w:lvlJc w:val="right"/>
      <w:pPr>
        <w:ind w:left="2160" w:hanging="180"/>
      </w:pPr>
    </w:lvl>
    <w:lvl w:ilvl="3" w:tplc="C9B25B9C">
      <w:start w:val="1"/>
      <w:numFmt w:val="decimal"/>
      <w:lvlText w:val="%4."/>
      <w:lvlJc w:val="left"/>
      <w:pPr>
        <w:ind w:left="2880" w:hanging="360"/>
      </w:pPr>
    </w:lvl>
    <w:lvl w:ilvl="4" w:tplc="D3C6D73C">
      <w:start w:val="1"/>
      <w:numFmt w:val="lowerLetter"/>
      <w:lvlText w:val="%5."/>
      <w:lvlJc w:val="left"/>
      <w:pPr>
        <w:ind w:left="3600" w:hanging="360"/>
      </w:pPr>
    </w:lvl>
    <w:lvl w:ilvl="5" w:tplc="B4049D08">
      <w:start w:val="1"/>
      <w:numFmt w:val="lowerRoman"/>
      <w:lvlText w:val="%6."/>
      <w:lvlJc w:val="right"/>
      <w:pPr>
        <w:ind w:left="4320" w:hanging="180"/>
      </w:pPr>
    </w:lvl>
    <w:lvl w:ilvl="6" w:tplc="E9806A6A">
      <w:start w:val="1"/>
      <w:numFmt w:val="decimal"/>
      <w:lvlText w:val="%7."/>
      <w:lvlJc w:val="left"/>
      <w:pPr>
        <w:ind w:left="5040" w:hanging="360"/>
      </w:pPr>
    </w:lvl>
    <w:lvl w:ilvl="7" w:tplc="E460C6B6">
      <w:start w:val="1"/>
      <w:numFmt w:val="lowerLetter"/>
      <w:lvlText w:val="%8."/>
      <w:lvlJc w:val="left"/>
      <w:pPr>
        <w:ind w:left="5760" w:hanging="360"/>
      </w:pPr>
    </w:lvl>
    <w:lvl w:ilvl="8" w:tplc="B6A8CCC6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9F138A"/>
    <w:multiLevelType w:val="hybridMultilevel"/>
    <w:tmpl w:val="780E1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434F3"/>
    <w:multiLevelType w:val="hybridMultilevel"/>
    <w:tmpl w:val="2AAC8472"/>
    <w:lvl w:ilvl="0" w:tplc="8A8C88A6">
      <w:start w:val="1"/>
      <w:numFmt w:val="decimal"/>
      <w:lvlText w:val="%1."/>
      <w:lvlJc w:val="left"/>
      <w:pPr>
        <w:ind w:left="720" w:hanging="360"/>
      </w:pPr>
    </w:lvl>
    <w:lvl w:ilvl="1" w:tplc="B3CE553A">
      <w:start w:val="1"/>
      <w:numFmt w:val="lowerLetter"/>
      <w:lvlText w:val="%2."/>
      <w:lvlJc w:val="left"/>
      <w:pPr>
        <w:ind w:left="1440" w:hanging="360"/>
      </w:pPr>
    </w:lvl>
    <w:lvl w:ilvl="2" w:tplc="F9BA1C62">
      <w:start w:val="1"/>
      <w:numFmt w:val="lowerRoman"/>
      <w:lvlText w:val="%3."/>
      <w:lvlJc w:val="right"/>
      <w:pPr>
        <w:ind w:left="2160" w:hanging="180"/>
      </w:pPr>
    </w:lvl>
    <w:lvl w:ilvl="3" w:tplc="3F7AA7F4">
      <w:start w:val="1"/>
      <w:numFmt w:val="decimal"/>
      <w:lvlText w:val="%4."/>
      <w:lvlJc w:val="left"/>
      <w:pPr>
        <w:ind w:left="2880" w:hanging="360"/>
      </w:pPr>
    </w:lvl>
    <w:lvl w:ilvl="4" w:tplc="DEA4E2EE">
      <w:start w:val="1"/>
      <w:numFmt w:val="lowerLetter"/>
      <w:lvlText w:val="%5."/>
      <w:lvlJc w:val="left"/>
      <w:pPr>
        <w:ind w:left="3600" w:hanging="360"/>
      </w:pPr>
    </w:lvl>
    <w:lvl w:ilvl="5" w:tplc="5098670C">
      <w:start w:val="1"/>
      <w:numFmt w:val="lowerRoman"/>
      <w:lvlText w:val="%6."/>
      <w:lvlJc w:val="right"/>
      <w:pPr>
        <w:ind w:left="4320" w:hanging="180"/>
      </w:pPr>
    </w:lvl>
    <w:lvl w:ilvl="6" w:tplc="8EC6B5F4">
      <w:start w:val="1"/>
      <w:numFmt w:val="decimal"/>
      <w:lvlText w:val="%7."/>
      <w:lvlJc w:val="left"/>
      <w:pPr>
        <w:ind w:left="5040" w:hanging="360"/>
      </w:pPr>
    </w:lvl>
    <w:lvl w:ilvl="7" w:tplc="E3DCF5B4">
      <w:start w:val="1"/>
      <w:numFmt w:val="lowerLetter"/>
      <w:lvlText w:val="%8."/>
      <w:lvlJc w:val="left"/>
      <w:pPr>
        <w:ind w:left="5760" w:hanging="360"/>
      </w:pPr>
    </w:lvl>
    <w:lvl w:ilvl="8" w:tplc="7A4C400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031A0"/>
    <w:multiLevelType w:val="hybridMultilevel"/>
    <w:tmpl w:val="25D4AAA2"/>
    <w:lvl w:ilvl="0" w:tplc="88D26F80">
      <w:start w:val="1"/>
      <w:numFmt w:val="decimal"/>
      <w:lvlText w:val="%1."/>
      <w:lvlJc w:val="left"/>
      <w:pPr>
        <w:ind w:left="720" w:hanging="360"/>
      </w:pPr>
    </w:lvl>
    <w:lvl w:ilvl="1" w:tplc="09E27A84">
      <w:start w:val="1"/>
      <w:numFmt w:val="lowerLetter"/>
      <w:lvlText w:val="%2."/>
      <w:lvlJc w:val="left"/>
      <w:pPr>
        <w:ind w:left="1440" w:hanging="360"/>
      </w:pPr>
    </w:lvl>
    <w:lvl w:ilvl="2" w:tplc="AAA28FFA">
      <w:start w:val="1"/>
      <w:numFmt w:val="lowerRoman"/>
      <w:lvlText w:val="%3."/>
      <w:lvlJc w:val="right"/>
      <w:pPr>
        <w:ind w:left="2160" w:hanging="180"/>
      </w:pPr>
    </w:lvl>
    <w:lvl w:ilvl="3" w:tplc="E12875CE">
      <w:start w:val="1"/>
      <w:numFmt w:val="decimal"/>
      <w:lvlText w:val="%4."/>
      <w:lvlJc w:val="left"/>
      <w:pPr>
        <w:ind w:left="2880" w:hanging="360"/>
      </w:pPr>
    </w:lvl>
    <w:lvl w:ilvl="4" w:tplc="C25487E8">
      <w:start w:val="1"/>
      <w:numFmt w:val="lowerLetter"/>
      <w:lvlText w:val="%5."/>
      <w:lvlJc w:val="left"/>
      <w:pPr>
        <w:ind w:left="3600" w:hanging="360"/>
      </w:pPr>
    </w:lvl>
    <w:lvl w:ilvl="5" w:tplc="2EB66540">
      <w:start w:val="1"/>
      <w:numFmt w:val="lowerRoman"/>
      <w:lvlText w:val="%6."/>
      <w:lvlJc w:val="right"/>
      <w:pPr>
        <w:ind w:left="4320" w:hanging="180"/>
      </w:pPr>
    </w:lvl>
    <w:lvl w:ilvl="6" w:tplc="DA602848">
      <w:start w:val="1"/>
      <w:numFmt w:val="decimal"/>
      <w:lvlText w:val="%7."/>
      <w:lvlJc w:val="left"/>
      <w:pPr>
        <w:ind w:left="5040" w:hanging="360"/>
      </w:pPr>
    </w:lvl>
    <w:lvl w:ilvl="7" w:tplc="D62006AA">
      <w:start w:val="1"/>
      <w:numFmt w:val="lowerLetter"/>
      <w:lvlText w:val="%8."/>
      <w:lvlJc w:val="left"/>
      <w:pPr>
        <w:ind w:left="5760" w:hanging="360"/>
      </w:pPr>
    </w:lvl>
    <w:lvl w:ilvl="8" w:tplc="05E2229E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8E10A1"/>
    <w:multiLevelType w:val="hybridMultilevel"/>
    <w:tmpl w:val="B380A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6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9"/>
  </w:num>
  <w:num w:numId="17">
    <w:abstractNumId w:val="16"/>
  </w:num>
  <w:num w:numId="18">
    <w:abstractNumId w:val="32"/>
  </w:num>
  <w:num w:numId="19">
    <w:abstractNumId w:val="35"/>
  </w:num>
  <w:num w:numId="20">
    <w:abstractNumId w:val="30"/>
  </w:num>
  <w:num w:numId="21">
    <w:abstractNumId w:val="29"/>
  </w:num>
  <w:num w:numId="22">
    <w:abstractNumId w:val="13"/>
  </w:num>
  <w:num w:numId="23">
    <w:abstractNumId w:val="27"/>
  </w:num>
  <w:num w:numId="24">
    <w:abstractNumId w:val="19"/>
  </w:num>
  <w:num w:numId="25">
    <w:abstractNumId w:val="14"/>
  </w:num>
  <w:num w:numId="26">
    <w:abstractNumId w:val="23"/>
  </w:num>
  <w:num w:numId="27">
    <w:abstractNumId w:val="11"/>
  </w:num>
  <w:num w:numId="28">
    <w:abstractNumId w:val="40"/>
  </w:num>
  <w:num w:numId="29">
    <w:abstractNumId w:val="15"/>
  </w:num>
  <w:num w:numId="30">
    <w:abstractNumId w:val="41"/>
  </w:num>
  <w:num w:numId="31">
    <w:abstractNumId w:val="36"/>
  </w:num>
  <w:num w:numId="32">
    <w:abstractNumId w:val="17"/>
  </w:num>
  <w:num w:numId="33">
    <w:abstractNumId w:val="25"/>
  </w:num>
  <w:num w:numId="34">
    <w:abstractNumId w:val="31"/>
  </w:num>
  <w:num w:numId="35">
    <w:abstractNumId w:val="37"/>
  </w:num>
  <w:num w:numId="36">
    <w:abstractNumId w:val="34"/>
  </w:num>
  <w:num w:numId="37">
    <w:abstractNumId w:val="22"/>
  </w:num>
  <w:num w:numId="38">
    <w:abstractNumId w:val="33"/>
  </w:num>
  <w:num w:numId="39">
    <w:abstractNumId w:val="24"/>
  </w:num>
  <w:num w:numId="40">
    <w:abstractNumId w:val="38"/>
  </w:num>
  <w:num w:numId="41">
    <w:abstractNumId w:val="28"/>
  </w:num>
  <w:num w:numId="42">
    <w:abstractNumId w:val="20"/>
  </w:num>
  <w:num w:numId="43">
    <w:abstractNumId w:val="21"/>
  </w:num>
  <w:num w:numId="44">
    <w:abstractNumId w:val="18"/>
  </w:num>
  <w:num w:numId="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989"/>
    <w:rsid w:val="00013A54"/>
    <w:rsid w:val="0002642A"/>
    <w:rsid w:val="00050609"/>
    <w:rsid w:val="000618CC"/>
    <w:rsid w:val="00074469"/>
    <w:rsid w:val="0008692F"/>
    <w:rsid w:val="000961DA"/>
    <w:rsid w:val="000A2518"/>
    <w:rsid w:val="000B026A"/>
    <w:rsid w:val="000B32F7"/>
    <w:rsid w:val="000C267D"/>
    <w:rsid w:val="000E0887"/>
    <w:rsid w:val="00100D84"/>
    <w:rsid w:val="00130184"/>
    <w:rsid w:val="00130FD0"/>
    <w:rsid w:val="00137F7F"/>
    <w:rsid w:val="00141284"/>
    <w:rsid w:val="00144B0E"/>
    <w:rsid w:val="001507DC"/>
    <w:rsid w:val="00150E47"/>
    <w:rsid w:val="00151CE7"/>
    <w:rsid w:val="00160102"/>
    <w:rsid w:val="001605DB"/>
    <w:rsid w:val="00187E86"/>
    <w:rsid w:val="001B1CFB"/>
    <w:rsid w:val="001B6F80"/>
    <w:rsid w:val="001C5BF2"/>
    <w:rsid w:val="001E2505"/>
    <w:rsid w:val="001E7AEA"/>
    <w:rsid w:val="001F0460"/>
    <w:rsid w:val="0020654A"/>
    <w:rsid w:val="0023173C"/>
    <w:rsid w:val="002361F4"/>
    <w:rsid w:val="00243D0B"/>
    <w:rsid w:val="0025095D"/>
    <w:rsid w:val="002554CD"/>
    <w:rsid w:val="00270E83"/>
    <w:rsid w:val="002729D4"/>
    <w:rsid w:val="00286567"/>
    <w:rsid w:val="00293B83"/>
    <w:rsid w:val="002A4F31"/>
    <w:rsid w:val="002B4294"/>
    <w:rsid w:val="002B72F2"/>
    <w:rsid w:val="002E5AC2"/>
    <w:rsid w:val="002F3ED9"/>
    <w:rsid w:val="002F503B"/>
    <w:rsid w:val="00305CCC"/>
    <w:rsid w:val="00311B0C"/>
    <w:rsid w:val="00312E58"/>
    <w:rsid w:val="00316019"/>
    <w:rsid w:val="00333D0D"/>
    <w:rsid w:val="00373D9D"/>
    <w:rsid w:val="003741B8"/>
    <w:rsid w:val="00392407"/>
    <w:rsid w:val="003926F3"/>
    <w:rsid w:val="003A047F"/>
    <w:rsid w:val="003A3313"/>
    <w:rsid w:val="003B7DE5"/>
    <w:rsid w:val="003D102D"/>
    <w:rsid w:val="003E4E08"/>
    <w:rsid w:val="003F5FB3"/>
    <w:rsid w:val="00404B5A"/>
    <w:rsid w:val="00404E6D"/>
    <w:rsid w:val="004237F9"/>
    <w:rsid w:val="00430225"/>
    <w:rsid w:val="00432C44"/>
    <w:rsid w:val="004365BC"/>
    <w:rsid w:val="00444C00"/>
    <w:rsid w:val="00450168"/>
    <w:rsid w:val="00452559"/>
    <w:rsid w:val="00454397"/>
    <w:rsid w:val="0045468C"/>
    <w:rsid w:val="0046731B"/>
    <w:rsid w:val="00470142"/>
    <w:rsid w:val="00480034"/>
    <w:rsid w:val="004C031D"/>
    <w:rsid w:val="004C049F"/>
    <w:rsid w:val="004D6445"/>
    <w:rsid w:val="004E37C1"/>
    <w:rsid w:val="005000E2"/>
    <w:rsid w:val="00505C2C"/>
    <w:rsid w:val="005151C3"/>
    <w:rsid w:val="00516646"/>
    <w:rsid w:val="00516CD5"/>
    <w:rsid w:val="00541D60"/>
    <w:rsid w:val="005507AD"/>
    <w:rsid w:val="00551367"/>
    <w:rsid w:val="005538FF"/>
    <w:rsid w:val="00553D1F"/>
    <w:rsid w:val="0056256A"/>
    <w:rsid w:val="00570675"/>
    <w:rsid w:val="00572615"/>
    <w:rsid w:val="00576367"/>
    <w:rsid w:val="00587141"/>
    <w:rsid w:val="00595BD7"/>
    <w:rsid w:val="005C730B"/>
    <w:rsid w:val="005D08BB"/>
    <w:rsid w:val="005E4C97"/>
    <w:rsid w:val="005F43B3"/>
    <w:rsid w:val="005F5C34"/>
    <w:rsid w:val="00631C56"/>
    <w:rsid w:val="00635EB3"/>
    <w:rsid w:val="006364C6"/>
    <w:rsid w:val="00640678"/>
    <w:rsid w:val="00643692"/>
    <w:rsid w:val="00647ACE"/>
    <w:rsid w:val="00686CAD"/>
    <w:rsid w:val="006951FF"/>
    <w:rsid w:val="006A3CE7"/>
    <w:rsid w:val="006B1CC7"/>
    <w:rsid w:val="006D1E77"/>
    <w:rsid w:val="006D7B51"/>
    <w:rsid w:val="006E00B0"/>
    <w:rsid w:val="006E6566"/>
    <w:rsid w:val="007015F2"/>
    <w:rsid w:val="00701FAB"/>
    <w:rsid w:val="007127A5"/>
    <w:rsid w:val="00713402"/>
    <w:rsid w:val="00715C13"/>
    <w:rsid w:val="007243BF"/>
    <w:rsid w:val="007267E5"/>
    <w:rsid w:val="007310BD"/>
    <w:rsid w:val="007369A8"/>
    <w:rsid w:val="00764B98"/>
    <w:rsid w:val="007703DB"/>
    <w:rsid w:val="00774EDD"/>
    <w:rsid w:val="007A6AD1"/>
    <w:rsid w:val="007A7FD4"/>
    <w:rsid w:val="007C1D47"/>
    <w:rsid w:val="007D5E66"/>
    <w:rsid w:val="00802120"/>
    <w:rsid w:val="0081236F"/>
    <w:rsid w:val="00816A59"/>
    <w:rsid w:val="00820BA4"/>
    <w:rsid w:val="008238AF"/>
    <w:rsid w:val="00836C6C"/>
    <w:rsid w:val="0084590F"/>
    <w:rsid w:val="00880351"/>
    <w:rsid w:val="0088096F"/>
    <w:rsid w:val="00884BD3"/>
    <w:rsid w:val="008915F8"/>
    <w:rsid w:val="00897732"/>
    <w:rsid w:val="008A2989"/>
    <w:rsid w:val="008B2F5A"/>
    <w:rsid w:val="008E2516"/>
    <w:rsid w:val="009223FB"/>
    <w:rsid w:val="009334CC"/>
    <w:rsid w:val="009435F6"/>
    <w:rsid w:val="00960E0C"/>
    <w:rsid w:val="009D4524"/>
    <w:rsid w:val="009D6A92"/>
    <w:rsid w:val="009F3D34"/>
    <w:rsid w:val="00A072C2"/>
    <w:rsid w:val="00A164F9"/>
    <w:rsid w:val="00A42468"/>
    <w:rsid w:val="00A45656"/>
    <w:rsid w:val="00A5047B"/>
    <w:rsid w:val="00A50E27"/>
    <w:rsid w:val="00A57269"/>
    <w:rsid w:val="00A655AB"/>
    <w:rsid w:val="00A80EE5"/>
    <w:rsid w:val="00A82EC1"/>
    <w:rsid w:val="00A944F6"/>
    <w:rsid w:val="00AA0BBE"/>
    <w:rsid w:val="00AB21D3"/>
    <w:rsid w:val="00AB22DF"/>
    <w:rsid w:val="00AD51CC"/>
    <w:rsid w:val="00AF40D1"/>
    <w:rsid w:val="00B0171E"/>
    <w:rsid w:val="00B23813"/>
    <w:rsid w:val="00B272D7"/>
    <w:rsid w:val="00B43F10"/>
    <w:rsid w:val="00B73DF9"/>
    <w:rsid w:val="00B95573"/>
    <w:rsid w:val="00BA0117"/>
    <w:rsid w:val="00BB13CE"/>
    <w:rsid w:val="00BC05E6"/>
    <w:rsid w:val="00BD12E8"/>
    <w:rsid w:val="00BD6E93"/>
    <w:rsid w:val="00C12B8D"/>
    <w:rsid w:val="00C13009"/>
    <w:rsid w:val="00C344AD"/>
    <w:rsid w:val="00C413F1"/>
    <w:rsid w:val="00C44E0D"/>
    <w:rsid w:val="00C504C7"/>
    <w:rsid w:val="00C57AF3"/>
    <w:rsid w:val="00C6554A"/>
    <w:rsid w:val="00C811FD"/>
    <w:rsid w:val="00C81766"/>
    <w:rsid w:val="00CA6689"/>
    <w:rsid w:val="00CB5175"/>
    <w:rsid w:val="00D24523"/>
    <w:rsid w:val="00D474DE"/>
    <w:rsid w:val="00D510F9"/>
    <w:rsid w:val="00D730D7"/>
    <w:rsid w:val="00D80A59"/>
    <w:rsid w:val="00D879E3"/>
    <w:rsid w:val="00DA4DFE"/>
    <w:rsid w:val="00DA6FCA"/>
    <w:rsid w:val="00DB39CF"/>
    <w:rsid w:val="00DB652F"/>
    <w:rsid w:val="00DC466A"/>
    <w:rsid w:val="00E00F34"/>
    <w:rsid w:val="00E370A4"/>
    <w:rsid w:val="00E71A92"/>
    <w:rsid w:val="00EA010B"/>
    <w:rsid w:val="00ED3A57"/>
    <w:rsid w:val="00ED3AE8"/>
    <w:rsid w:val="00ED7C44"/>
    <w:rsid w:val="00EF07C9"/>
    <w:rsid w:val="00EF51C1"/>
    <w:rsid w:val="00F03DEE"/>
    <w:rsid w:val="00F114AA"/>
    <w:rsid w:val="00F171AE"/>
    <w:rsid w:val="00F21DD9"/>
    <w:rsid w:val="00F23C62"/>
    <w:rsid w:val="00F30659"/>
    <w:rsid w:val="00F31D58"/>
    <w:rsid w:val="00F339C2"/>
    <w:rsid w:val="00F64C0D"/>
    <w:rsid w:val="00F90220"/>
    <w:rsid w:val="00F97C53"/>
    <w:rsid w:val="00FA0969"/>
    <w:rsid w:val="00FF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292123C"/>
  <w15:chartTrackingRefBased/>
  <w15:docId w15:val="{92CA76D1-11B4-4E0C-A5E4-94AA4411F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8BB"/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1C56"/>
    <w:pPr>
      <w:keepNext/>
      <w:keepLines/>
      <w:spacing w:before="600" w:after="60"/>
      <w:contextualSpacing/>
      <w:jc w:val="center"/>
      <w:outlineLvl w:val="0"/>
    </w:pPr>
    <w:rPr>
      <w:rFonts w:asciiTheme="majorHAnsi" w:eastAsiaTheme="majorEastAsia" w:hAnsiTheme="majorHAnsi" w:cstheme="majorBidi"/>
      <w:b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1FAB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b/>
      <w:cap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C56"/>
    <w:rPr>
      <w:rFonts w:asciiTheme="majorHAnsi" w:eastAsiaTheme="majorEastAsia" w:hAnsiTheme="majorHAnsi" w:cstheme="majorBidi"/>
      <w:b/>
      <w:color w:val="000000" w:themeColor="text1"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01FAB"/>
    <w:rPr>
      <w:rFonts w:asciiTheme="majorHAnsi" w:eastAsiaTheme="majorEastAsia" w:hAnsiTheme="majorHAnsi" w:cstheme="majorBidi"/>
      <w:b/>
      <w:caps/>
      <w:color w:val="000000" w:themeColor="text1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1C5BF2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1C5BF2"/>
    <w:rPr>
      <w:rFonts w:asciiTheme="majorHAnsi" w:eastAsiaTheme="majorEastAsia" w:hAnsiTheme="majorHAnsi" w:cstheme="majorBidi"/>
      <w:color w:val="000000" w:themeColor="text1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GridTable4-Accent1">
    <w:name w:val="Grid Table 4 Accent 1"/>
    <w:basedOn w:val="TableNormal"/>
    <w:uiPriority w:val="49"/>
    <w:rsid w:val="008A2989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paragraph" w:styleId="ListParagraph">
    <w:name w:val="List Paragraph"/>
    <w:basedOn w:val="Normal"/>
    <w:uiPriority w:val="34"/>
    <w:unhideWhenUsed/>
    <w:qFormat/>
    <w:rsid w:val="009334CC"/>
    <w:pPr>
      <w:ind w:left="720"/>
      <w:contextualSpacing/>
    </w:pPr>
  </w:style>
  <w:style w:type="table" w:styleId="TableGrid">
    <w:name w:val="Table Grid"/>
    <w:basedOn w:val="TableNormal"/>
    <w:uiPriority w:val="39"/>
    <w:rsid w:val="00404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00D84"/>
    <w:pPr>
      <w:spacing w:before="240" w:after="0" w:line="259" w:lineRule="auto"/>
      <w:contextualSpacing w:val="0"/>
      <w:outlineLvl w:val="9"/>
    </w:pPr>
    <w:rPr>
      <w:sz w:val="32"/>
      <w:szCs w:val="32"/>
    </w:rPr>
  </w:style>
  <w:style w:type="paragraph" w:styleId="TOC1">
    <w:name w:val="toc 1"/>
    <w:next w:val="Normal"/>
    <w:autoRedefine/>
    <w:uiPriority w:val="39"/>
    <w:unhideWhenUsed/>
    <w:rsid w:val="002B72F2"/>
    <w:pPr>
      <w:spacing w:after="100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B72F2"/>
    <w:pPr>
      <w:spacing w:after="100"/>
      <w:ind w:left="320"/>
    </w:pPr>
  </w:style>
  <w:style w:type="table" w:styleId="GridTable6Colorful">
    <w:name w:val="Grid Table 6 Colorful"/>
    <w:basedOn w:val="TableNormal"/>
    <w:uiPriority w:val="51"/>
    <w:rsid w:val="002A4F3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0744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nutritionj.biomedcentral.com/articles/10.1186/s12937-020-00552-w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fda.gov/food/consumers/how-cut-food-waste-and-maintain-food-safety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harla\AppData\Local\Microsoft\Office\16.0\DTS\en-US%7bAD6B2A07-4381-4C9C-8A46-B2DFE248B289%7d\%7b2C7167CB-5AAA-432E-8E30-B4878AFB704F%7dtf02835058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76AFE1181487479228CD3DD226AE5A" ma:contentTypeVersion="5" ma:contentTypeDescription="Create a new document." ma:contentTypeScope="" ma:versionID="01dfc909a78bd51e2931971e2e21e125">
  <xsd:schema xmlns:xsd="http://www.w3.org/2001/XMLSchema" xmlns:xs="http://www.w3.org/2001/XMLSchema" xmlns:p="http://schemas.microsoft.com/office/2006/metadata/properties" xmlns:ns2="2b1f5eee-ccc9-45d4-a6eb-c2634981e62d" targetNamespace="http://schemas.microsoft.com/office/2006/metadata/properties" ma:root="true" ma:fieldsID="ee0690b9d1a90757eeb4e03c53d50fc2" ns2:_="">
    <xsd:import namespace="2b1f5eee-ccc9-45d4-a6eb-c2634981e6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1f5eee-ccc9-45d4-a6eb-c2634981e6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b1f5eee-ccc9-45d4-a6eb-c2634981e62d" xsi:nil="true"/>
  </documentManagement>
</p:properties>
</file>

<file path=customXml/itemProps1.xml><?xml version="1.0" encoding="utf-8"?>
<ds:datastoreItem xmlns:ds="http://schemas.openxmlformats.org/officeDocument/2006/customXml" ds:itemID="{ECED644E-58A4-4E75-B0CA-134B655E8C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DCCB33-F505-455C-A8D2-26EE891331E2}"/>
</file>

<file path=customXml/itemProps3.xml><?xml version="1.0" encoding="utf-8"?>
<ds:datastoreItem xmlns:ds="http://schemas.openxmlformats.org/officeDocument/2006/customXml" ds:itemID="{92AAAF99-7F90-42AB-8B0A-74D9CD59628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E796D8C-3F47-4037-AD95-774D1E34C0A4}">
  <ds:schemaRefs>
    <ds:schemaRef ds:uri="http://schemas.microsoft.com/office/2006/documentManagement/types"/>
    <ds:schemaRef ds:uri="http://www.w3.org/XML/1998/namespace"/>
    <ds:schemaRef ds:uri="66091fac-97b6-45e3-9785-ca0db7d313ee"/>
    <ds:schemaRef ds:uri="http://purl.org/dc/dcmitype/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{2C7167CB-5AAA-432E-8E30-B4878AFB704F}tf02835058</Template>
  <TotalTime>0</TotalTime>
  <Pages>37</Pages>
  <Words>2810</Words>
  <Characters>16017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Keebo</dc:creator>
  <cp:keywords/>
  <dc:description/>
  <cp:lastModifiedBy>David Lockwood</cp:lastModifiedBy>
  <cp:revision>2</cp:revision>
  <dcterms:created xsi:type="dcterms:W3CDTF">2021-05-13T00:24:00Z</dcterms:created>
  <dcterms:modified xsi:type="dcterms:W3CDTF">2021-05-13T00:24:00Z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0x0101008576AFE1181487479228CD3DD226AE5A</vt:lpwstr>
  </property>
</Properties>
</file>